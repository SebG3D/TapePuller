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49B7" w:rsidRDefault="00AB0BD8">
      <w:bookmarkStart w:id="0" w:name="_GoBack"/>
      <w:bookmarkEnd w:id="0"/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117A25C" wp14:editId="32BCA460">
                <wp:simplePos x="0" y="0"/>
                <wp:positionH relativeFrom="column">
                  <wp:posOffset>3587422</wp:posOffset>
                </wp:positionH>
                <wp:positionV relativeFrom="paragraph">
                  <wp:posOffset>6996430</wp:posOffset>
                </wp:positionV>
                <wp:extent cx="902335" cy="267970"/>
                <wp:effectExtent l="0" t="0" r="0" b="0"/>
                <wp:wrapNone/>
                <wp:docPr id="20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2335" cy="2679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0BD8" w:rsidRPr="004D1E32" w:rsidRDefault="00AB0BD8" w:rsidP="00AB0BD8">
                            <w:pPr>
                              <w:spacing w:after="0" w:line="240" w:lineRule="auto"/>
                              <w:jc w:val="center"/>
                              <w:rPr>
                                <w:color w:val="ED7D31" w:themeColor="accent2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color w:val="ED7D31" w:themeColor="accent2"/>
                              </w:rPr>
                              <w:t>arm_dist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282.45pt;margin-top:550.9pt;width:71.05pt;height:21.1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" filled="f" stroked="f">
                <v:textbox style="mso-fit-shape-to-text:t">
                  <w:txbxContent>
                    <w:p w:rsidR="00AB0BD8" w:rsidRPr="004D1E32" w:rsidRDefault="00AB0BD8" w:rsidP="00AB0BD8">
                      <w:pPr>
                        <w:spacing w:after="0" w:line="240" w:lineRule="auto"/>
                        <w:jc w:val="center"/>
                        <w:rPr>
                          <w:color w:val="ED7D31" w:themeColor="accent2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>
                        <w:rPr>
                          <w:color w:val="ED7D31" w:themeColor="accent2"/>
                        </w:rPr>
                        <w:t>arm_dist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6EB8ADD" wp14:editId="653AFE40">
                <wp:simplePos x="0" y="0"/>
                <wp:positionH relativeFrom="column">
                  <wp:posOffset>925204</wp:posOffset>
                </wp:positionH>
                <wp:positionV relativeFrom="paragraph">
                  <wp:posOffset>6934835</wp:posOffset>
                </wp:positionV>
                <wp:extent cx="902335" cy="267970"/>
                <wp:effectExtent l="0" t="0" r="0" b="0"/>
                <wp:wrapNone/>
                <wp:docPr id="206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2335" cy="2679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0BD8" w:rsidRPr="004D1E32" w:rsidRDefault="00AB0BD8" w:rsidP="00AB0BD8">
                            <w:pPr>
                              <w:spacing w:after="0" w:line="240" w:lineRule="auto"/>
                              <w:jc w:val="center"/>
                              <w:rPr>
                                <w:color w:val="ED7D31" w:themeColor="accent2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color w:val="ED7D31" w:themeColor="accent2"/>
                              </w:rPr>
                              <w:t>arm_h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position:absolute;margin-left:72.85pt;margin-top:546.05pt;width:71.05pt;height:21.1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" filled="f" stroked="f">
                <v:textbox style="mso-fit-shape-to-text:t">
                  <w:txbxContent>
                    <w:p w:rsidR="00AB0BD8" w:rsidRPr="004D1E32" w:rsidRDefault="00AB0BD8" w:rsidP="00AB0BD8">
                      <w:pPr>
                        <w:spacing w:after="0" w:line="240" w:lineRule="auto"/>
                        <w:jc w:val="center"/>
                        <w:rPr>
                          <w:color w:val="ED7D31" w:themeColor="accent2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>
                        <w:rPr>
                          <w:color w:val="ED7D31" w:themeColor="accent2"/>
                        </w:rPr>
                        <w:t>arm_h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31A10A8" wp14:editId="49FDFA16">
                <wp:simplePos x="0" y="0"/>
                <wp:positionH relativeFrom="column">
                  <wp:posOffset>3695700</wp:posOffset>
                </wp:positionH>
                <wp:positionV relativeFrom="paragraph">
                  <wp:posOffset>7056755</wp:posOffset>
                </wp:positionV>
                <wp:extent cx="1" cy="152400"/>
                <wp:effectExtent l="19050" t="0" r="19050" b="0"/>
                <wp:wrapNone/>
                <wp:docPr id="205" name="Gerader Verbinde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" cy="15240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Gerader Verbinder 202" o:spid="_x0000_s1026" style="position:absolute;flip:x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1pt,555.65pt" to="291pt,56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F6FFDFA" wp14:editId="766F2D71">
                <wp:simplePos x="0" y="0"/>
                <wp:positionH relativeFrom="column">
                  <wp:posOffset>3697605</wp:posOffset>
                </wp:positionH>
                <wp:positionV relativeFrom="paragraph">
                  <wp:posOffset>6815455</wp:posOffset>
                </wp:positionV>
                <wp:extent cx="0" cy="241300"/>
                <wp:effectExtent l="95250" t="0" r="57150" b="44450"/>
                <wp:wrapNone/>
                <wp:docPr id="62" name="Gerade Verbindung mit Pfeil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1300"/>
                        </a:xfrm>
                        <a:prstGeom prst="straightConnector1">
                          <a:avLst/>
                        </a:prstGeom>
                        <a:ln w="28575"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62" o:spid="_x0000_s1026" type="#_x0000_t32" style="position:absolute;margin-left:291.15pt;margin-top:536.65pt;width:0;height:19pt;z-index:251781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" strokecolor="#ed7d31 [3205]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22F4F26" wp14:editId="0BFC2B77">
                <wp:simplePos x="0" y="0"/>
                <wp:positionH relativeFrom="column">
                  <wp:posOffset>3697605</wp:posOffset>
                </wp:positionH>
                <wp:positionV relativeFrom="paragraph">
                  <wp:posOffset>7209155</wp:posOffset>
                </wp:positionV>
                <wp:extent cx="0" cy="196850"/>
                <wp:effectExtent l="57150" t="38100" r="57150" b="12700"/>
                <wp:wrapNone/>
                <wp:docPr id="63" name="Gerade Verbindung mit Pfei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6850"/>
                        </a:xfrm>
                        <a:prstGeom prst="straightConnector1">
                          <a:avLst/>
                        </a:prstGeom>
                        <a:ln w="28575"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Gerade Verbindung mit Pfeil 63" o:spid="_x0000_s1026" type="#_x0000_t32" style="position:absolute;margin-left:291.15pt;margin-top:567.65pt;width:0;height:15.5pt;flip:y;z-index:251783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" strokecolor="#ed7d31 [3205]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41C32B8" wp14:editId="28D2A96B">
                <wp:simplePos x="0" y="0"/>
                <wp:positionH relativeFrom="column">
                  <wp:posOffset>1633855</wp:posOffset>
                </wp:positionH>
                <wp:positionV relativeFrom="paragraph">
                  <wp:posOffset>6936105</wp:posOffset>
                </wp:positionV>
                <wp:extent cx="3751" cy="273050"/>
                <wp:effectExtent l="95250" t="38100" r="53975" b="50800"/>
                <wp:wrapNone/>
                <wp:docPr id="60" name="Gerade Verbindung mit Pfei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51" cy="273050"/>
                        </a:xfrm>
                        <a:prstGeom prst="straightConnector1">
                          <a:avLst/>
                        </a:prstGeom>
                        <a:ln w="28575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Gerade Verbindung mit Pfeil 60" o:spid="_x0000_s1026" type="#_x0000_t32" style="position:absolute;margin-left:128.65pt;margin-top:546.15pt;width:.3pt;height:21.5pt;flip:x y;z-index:25177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" strokecolor="#ed7d31 [3205]" strokeweight="2.25pt">
                <v:stroke startarrow="block" endarrow="block" joinstyle="miter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717630" behindDoc="0" locked="0" layoutInCell="1" allowOverlap="1" wp14:anchorId="34BA28EA" wp14:editId="64C077F1">
                <wp:simplePos x="0" y="0"/>
                <wp:positionH relativeFrom="column">
                  <wp:posOffset>-142240</wp:posOffset>
                </wp:positionH>
                <wp:positionV relativeFrom="paragraph">
                  <wp:posOffset>5278755</wp:posOffset>
                </wp:positionV>
                <wp:extent cx="4827270" cy="1129030"/>
                <wp:effectExtent l="0" t="19050" r="0" b="0"/>
                <wp:wrapNone/>
                <wp:docPr id="53" name="Gruppieren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27270" cy="1129030"/>
                          <a:chOff x="0" y="0"/>
                          <a:chExt cx="4827765" cy="1129567"/>
                        </a:xfrm>
                      </wpg:grpSpPr>
                      <wpg:grpSp>
                        <wpg:cNvPr id="52" name="Gruppieren 52"/>
                        <wpg:cNvGrpSpPr/>
                        <wpg:grpSpPr>
                          <a:xfrm>
                            <a:off x="0" y="0"/>
                            <a:ext cx="4827765" cy="1129567"/>
                            <a:chOff x="0" y="0"/>
                            <a:chExt cx="4827765" cy="1129567"/>
                          </a:xfrm>
                        </wpg:grpSpPr>
                        <pic:pic xmlns:pic="http://schemas.openxmlformats.org/drawingml/2006/picture">
                          <pic:nvPicPr>
                            <pic:cNvPr id="32" name="Grafik 32" descr="\\vdc1\homes\_Ordnerumleitung\gottschall\Desktop\drive-download-20190613T081745Z-001\servo_arm.bmp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531917" y="0"/>
                              <a:ext cx="2416628" cy="64720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Pr id="37" name="Gruppieren 37"/>
                          <wpg:cNvGrpSpPr/>
                          <wpg:grpSpPr>
                            <a:xfrm>
                              <a:off x="3509158" y="136567"/>
                              <a:ext cx="1318607" cy="298733"/>
                              <a:chOff x="0" y="0"/>
                              <a:chExt cx="1318607" cy="298733"/>
                            </a:xfrm>
                          </wpg:grpSpPr>
                          <wps:wsp>
                            <wps:cNvPr id="41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15637" y="0"/>
                                <a:ext cx="902970" cy="26860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C0F19" w:rsidRPr="004D1E32" w:rsidRDefault="008C0F19" w:rsidP="008C0F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color w:val="ED7D31" w:themeColor="accent2"/>
                                      <w14:textOutline w14:w="9525" w14:cap="rnd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ED7D31" w:themeColor="accent2"/>
                                    </w:rPr>
                                    <w:t>arm_w2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34" name="Gerader Verbinder 202"/>
                            <wps:cNvCnPr/>
                            <wps:spPr>
                              <a:xfrm flipH="1">
                                <a:off x="0" y="296883"/>
                                <a:ext cx="630376" cy="1850"/>
                              </a:xfrm>
                              <a:prstGeom prst="line">
                                <a:avLst/>
                              </a:prstGeom>
                              <a:ln w="28575"/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5" name="Gerader Verbinder 202"/>
                            <wps:cNvCnPr/>
                            <wps:spPr>
                              <a:xfrm flipH="1">
                                <a:off x="0" y="0"/>
                                <a:ext cx="630376" cy="1850"/>
                              </a:xfrm>
                              <a:prstGeom prst="line">
                                <a:avLst/>
                              </a:prstGeom>
                              <a:ln w="28575"/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9" name="Gerade Verbindung mit Pfeil 39"/>
                            <wps:cNvCnPr/>
                            <wps:spPr>
                              <a:xfrm flipV="1">
                                <a:off x="564078" y="0"/>
                                <a:ext cx="0" cy="293461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51" name="Gruppieren 51"/>
                          <wpg:cNvGrpSpPr/>
                          <wpg:grpSpPr>
                            <a:xfrm>
                              <a:off x="0" y="35626"/>
                              <a:ext cx="2693967" cy="587829"/>
                              <a:chOff x="0" y="0"/>
                              <a:chExt cx="2693967" cy="587829"/>
                            </a:xfrm>
                          </wpg:grpSpPr>
                          <wps:wsp>
                            <wps:cNvPr id="42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48145" y="136567"/>
                                <a:ext cx="902970" cy="26860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C0F19" w:rsidRPr="004D1E32" w:rsidRDefault="008C0F19" w:rsidP="008C0F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color w:val="ED7D31" w:themeColor="accent2"/>
                                      <w14:textOutline w14:w="9525" w14:cap="rnd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ED7D31" w:themeColor="accent2"/>
                                    </w:rPr>
                                    <w:t>arm_w1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36" name="Gerader Verbinder 202"/>
                            <wps:cNvCnPr/>
                            <wps:spPr>
                              <a:xfrm flipH="1">
                                <a:off x="1395351" y="71252"/>
                                <a:ext cx="1151633" cy="1270"/>
                              </a:xfrm>
                              <a:prstGeom prst="line">
                                <a:avLst/>
                              </a:prstGeom>
                              <a:ln w="28575"/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8" name="Gerader Verbinder 202"/>
                            <wps:cNvCnPr/>
                            <wps:spPr>
                              <a:xfrm flipH="1">
                                <a:off x="1395351" y="486889"/>
                                <a:ext cx="1151633" cy="1270"/>
                              </a:xfrm>
                              <a:prstGeom prst="line">
                                <a:avLst/>
                              </a:prstGeom>
                              <a:ln w="28575"/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0" name="Gerade Verbindung mit Pfeil 40"/>
                            <wps:cNvCnPr/>
                            <wps:spPr>
                              <a:xfrm flipV="1">
                                <a:off x="1460665" y="71252"/>
                                <a:ext cx="0" cy="415637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3" name="Gerader Verbinder 202"/>
                            <wps:cNvCnPr/>
                            <wps:spPr>
                              <a:xfrm flipH="1">
                                <a:off x="617517" y="0"/>
                                <a:ext cx="2076450" cy="1270"/>
                              </a:xfrm>
                              <a:prstGeom prst="line">
                                <a:avLst/>
                              </a:prstGeom>
                              <a:ln w="28575"/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4" name="Gerader Verbinder 202"/>
                            <wps:cNvCnPr/>
                            <wps:spPr>
                              <a:xfrm flipH="1">
                                <a:off x="617517" y="587829"/>
                                <a:ext cx="2052956" cy="0"/>
                              </a:xfrm>
                              <a:prstGeom prst="line">
                                <a:avLst/>
                              </a:prstGeom>
                              <a:ln w="28575"/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5" name="Gerade Verbindung mit Pfeil 45"/>
                            <wps:cNvCnPr/>
                            <wps:spPr>
                              <a:xfrm flipV="1">
                                <a:off x="670956" y="0"/>
                                <a:ext cx="0" cy="587375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6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136567"/>
                                <a:ext cx="902970" cy="26860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C0F19" w:rsidRPr="004D1E32" w:rsidRDefault="008C0F19" w:rsidP="008C0F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color w:val="ED7D31" w:themeColor="accent2"/>
                                      <w14:textOutline w14:w="9525" w14:cap="rnd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ED7D31" w:themeColor="accent2"/>
                                    </w:rPr>
                                    <w:t>arm_d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g:grpSp>
                          <wpg:cNvPr id="33" name="Gruppieren 33"/>
                          <wpg:cNvGrpSpPr/>
                          <wpg:grpSpPr>
                            <a:xfrm>
                              <a:off x="1781299" y="314697"/>
                              <a:ext cx="1799745" cy="814870"/>
                              <a:chOff x="0" y="0"/>
                              <a:chExt cx="1799745" cy="814870"/>
                            </a:xfrm>
                          </wpg:grpSpPr>
                          <wps:wsp>
                            <wps:cNvPr id="47" name="Gerader Verbinder 15"/>
                            <wps:cNvCnPr/>
                            <wps:spPr>
                              <a:xfrm flipH="1">
                                <a:off x="0" y="0"/>
                                <a:ext cx="635" cy="629119"/>
                              </a:xfrm>
                              <a:prstGeom prst="line">
                                <a:avLst/>
                              </a:prstGeom>
                              <a:ln w="28575"/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9" name="Gerade Verbindung mit Pfeil 49"/>
                            <wps:cNvCnPr/>
                            <wps:spPr>
                              <a:xfrm flipH="1">
                                <a:off x="11875" y="540327"/>
                                <a:ext cx="1787870" cy="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0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39387" y="546265"/>
                                <a:ext cx="902970" cy="26860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C0F19" w:rsidRPr="004D1E32" w:rsidRDefault="008C0F19" w:rsidP="008C0F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color w:val="ED7D31" w:themeColor="accent2"/>
                                      <w14:textOutline w14:w="9525" w14:cap="rnd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8C0F19">
                                    <w:rPr>
                                      <w:color w:val="ED7D31" w:themeColor="accent2"/>
                                    </w:rPr>
                                    <w:t>arm_l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</wpg:grpSp>
                      <wps:wsp>
                        <wps:cNvPr id="48" name="Gerader Verbinder 15"/>
                        <wps:cNvCnPr/>
                        <wps:spPr>
                          <a:xfrm flipH="1">
                            <a:off x="3598224" y="314696"/>
                            <a:ext cx="635" cy="62865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ieren 53" o:spid="_x0000_s1028" style="position:absolute;margin-left:-11.2pt;margin-top:415.65pt;width:380.1pt;height:88.9pt;z-index:251717630" coordsize="48277,112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">
                <v:group id="Gruppieren 52" o:spid="_x0000_s1029" style="position:absolute;width:48277;height:11295" coordsize="48277,112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Grafik 32" o:spid="_x0000_s1030" type="#_x0000_t75" style="position:absolute;left:15319;width:24166;height:64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ZhXtzEAAAA2wAAAA8AAABkcnMvZG93bnJldi54bWxEj0FrAjEUhO9C/0N4BS9Ss7UgsjVKkQre&#10;bFcLHh+b103o5mXdRI3++qZQ8DjMzDfMfJlcK87UB+tZwfO4AEFce225UbDfrZ9mIEJE1th6JgVX&#10;CrBcPAzmWGp/4U86V7ERGcKhRAUmxq6UMtSGHIax74iz9+17hzHLvpG6x0uGu1ZOimIqHVrOCwY7&#10;Whmqf6qTU3C4fjSpux232/dgD35t7Ch9VUoNH9PbK4hIKd7D/+2NVvAygb8v+QfIx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ZhXtzEAAAA2wAAAA8AAAAAAAAAAAAAAAAA&#10;nwIAAGRycy9kb3ducmV2LnhtbFBLBQYAAAAABAAEAPcAAACQAwAAAAA=&#10;">
                    <v:imagedata r:id="rId6" o:title="servo_arm"/>
                    <v:path arrowok="t"/>
                  </v:shape>
                  <v:group id="Gruppieren 37" o:spid="_x0000_s1031" style="position:absolute;left:35091;top:1365;width:13186;height:2988" coordsize="13186,29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  <v:shape id="_x0000_s1032" type="#_x0000_t202" style="position:absolute;left:4156;width:9030;height:26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ztvsIA&#10;AADbAAAADwAAAGRycy9kb3ducmV2LnhtbESPzWrDMBCE74W+g9hCb43s0IbiRAkhP5BDL0md+2Jt&#10;LVNrZaxN7Lx9FCj0OMzMN8xiNfpWXamPTWAD+SQDRVwF23BtoPzev32CioJssQ1MBm4UYbV8flpg&#10;YcPAR7qepFYJwrFAA06kK7SOlSOPcRI64uT9hN6jJNnX2vY4JLhv9TTLZtpjw2nBYUcbR9Xv6eIN&#10;iNh1fit3Ph7O49d2cFn1gaUxry/jeg5KaJT/8F/7YA285/D4kn6AXt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fO2+wgAAANsAAAAPAAAAAAAAAAAAAAAAAJgCAABkcnMvZG93&#10;bnJldi54bWxQSwUGAAAAAAQABAD1AAAAhwMAAAAA&#10;" filled="f" stroked="f">
                      <v:textbox style="mso-fit-shape-to-text:t">
                        <w:txbxContent>
                          <w:p w:rsidR="008C0F19" w:rsidRPr="004D1E32" w:rsidRDefault="008C0F19" w:rsidP="008C0F19">
                            <w:pPr>
                              <w:spacing w:after="0" w:line="240" w:lineRule="auto"/>
                              <w:jc w:val="center"/>
                              <w:rPr>
                                <w:color w:val="ED7D31" w:themeColor="accent2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ED7D31" w:themeColor="accent2"/>
                              </w:rPr>
                              <w:t>arm_w2</w:t>
                            </w:r>
                          </w:p>
                        </w:txbxContent>
                      </v:textbox>
                    </v:shape>
                    <v:line id="Gerader Verbinder 202" o:spid="_x0000_s1033" style="position:absolute;flip:x;visibility:visible;mso-wrap-style:square" from="0,2968" to="6303,29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3+eMEAAADbAAAADwAAAGRycy9kb3ducmV2LnhtbESPwWrDMBBE74X8g9hAbo1ktyTFjWJC&#10;ISXXxPmAjbW1TK2VsRTb/fuoUOhxmJk3zK6cXSdGGkLrWUO2ViCIa29abjRcq+PzG4gQkQ12nknD&#10;DwUo94unHRbGT3ym8RIbkSAcCtRgY+wLKUNtyWFY+544eV9+cBiTHBppBpwS3HUyV2ojHbacFiz2&#10;9GGp/r7cnYbP2zhu48Y3x8rnJ3tWXaXaTOvVcj68g4g0x//wX/tkNLy8wu+X9APk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qDf54wQAAANsAAAAPAAAAAAAAAAAAAAAA&#10;AKECAABkcnMvZG93bnJldi54bWxQSwUGAAAAAAQABAD5AAAAjwMAAAAA&#10;" strokecolor="#ed7d31 [3205]" strokeweight="2.25pt">
                      <v:stroke joinstyle="miter"/>
                    </v:line>
                    <v:line id="Gerader Verbinder 202" o:spid="_x0000_s1034" style="position:absolute;flip:x;visibility:visible;mso-wrap-style:square" from="0,0" to="6303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Fb48EAAADbAAAADwAAAGRycy9kb3ducmV2LnhtbESPwWrDMBBE74X8g9hAbo1klybFjWJC&#10;ISXXxPmAjbW1TK2VsRTb/fuoUOhxmJk3zK6cXSdGGkLrWUO2ViCIa29abjRcq+PzG4gQkQ12nknD&#10;DwUo94unHRbGT3ym8RIbkSAcCtRgY+wLKUNtyWFY+544eV9+cBiTHBppBpwS3HUyV2ojHbacFiz2&#10;9GGp/r7cnYbP2zhu48Y3x8rnJ3tWXaXaTOvVcj68g4g0x//wX/tkNLy8wu+X9APk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FQVvjwQAAANsAAAAPAAAAAAAAAAAAAAAA&#10;AKECAABkcnMvZG93bnJldi54bWxQSwUGAAAAAAQABAD5AAAAjwMAAAAA&#10;" strokecolor="#ed7d31 [3205]" strokeweight="2.25pt">
                      <v:stroke joinstyle="miter"/>
                    </v:line>
                    <v:shape id="Gerade Verbindung mit Pfeil 39" o:spid="_x0000_s1035" type="#_x0000_t32" style="position:absolute;left:5640;width:0;height:293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+9G8QAAADbAAAADwAAAGRycy9kb3ducmV2LnhtbESPQWsCMRSE7wX/Q3iCt5qoUOpqFBWl&#10;xdaDqxdvj81zd3Xzsmyibv+9KRR6HGbmG2Y6b20l7tT40rGGQV+BIM6cKTnXcDxsXt9B+IBssHJM&#10;Gn7Iw3zWeZliYtyD93RPQy4ihH2CGooQ6kRKnxVk0fddTRy9s2sshiibXJoGHxFuKzlU6k1aLDku&#10;FFjTqqDsmt6sBvedr5fqEk7pfrc9LE4fav1ljlr3uu1iAiJQG/7Df+1Po2E0ht8v8QfI2R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j70bxAAAANsAAAAPAAAAAAAAAAAA&#10;AAAAAKECAABkcnMvZG93bnJldi54bWxQSwUGAAAAAAQABAD5AAAAkgMAAAAA&#10;" strokecolor="#ed7d31 [3205]" strokeweight="2.25pt">
                      <v:stroke startarrow="block" endarrow="block" joinstyle="miter"/>
                    </v:shape>
                  </v:group>
                  <v:group id="Gruppieren 51" o:spid="_x0000_s1036" style="position:absolute;top:356;width:26939;height:5878" coordsize="26939,58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    <v:shape id="_x0000_s1037" type="#_x0000_t202" style="position:absolute;left:7481;top:1365;width:9030;height:26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5zycIA&#10;AADbAAAADwAAAGRycy9kb3ducmV2LnhtbESPT2vCQBTE7wW/w/IKvdWN0oqkriL+AQ+9qPH+yL5m&#10;Q7NvQ/Zp4rd3hUKPw8z8hlmsBt+oG3WxDmxgMs5AEZfB1lwZKM779zmoKMgWm8Bk4E4RVsvRywJz&#10;G3o+0u0klUoQjjkacCJtrnUsHXmM49ASJ+8ndB4lya7StsM+wX2jp1k20x5rTgsOW9o4Kn9PV29A&#10;xK4n92Ln4+EyfG97l5WfWBjz9jqsv0AJDfIf/msfrIGPKTy/pB+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rnPJwgAAANsAAAAPAAAAAAAAAAAAAAAAAJgCAABkcnMvZG93&#10;bnJldi54bWxQSwUGAAAAAAQABAD1AAAAhwMAAAAA&#10;" filled="f" stroked="f">
                      <v:textbox style="mso-fit-shape-to-text:t">
                        <w:txbxContent>
                          <w:p w:rsidR="008C0F19" w:rsidRPr="004D1E32" w:rsidRDefault="008C0F19" w:rsidP="008C0F19">
                            <w:pPr>
                              <w:spacing w:after="0" w:line="240" w:lineRule="auto"/>
                              <w:jc w:val="center"/>
                              <w:rPr>
                                <w:color w:val="ED7D31" w:themeColor="accent2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ED7D31" w:themeColor="accent2"/>
                              </w:rPr>
                              <w:t>arm_w1</w:t>
                            </w:r>
                          </w:p>
                        </w:txbxContent>
                      </v:textbox>
                    </v:shape>
                    <v:line id="Gerader Verbinder 202" o:spid="_x0000_s1038" style="position:absolute;flip:x;visibility:visible;mso-wrap-style:square" from="13953,712" to="25469,7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PFlMAAAADbAAAADwAAAGRycy9kb3ducmV2LnhtbESP0YrCMBRE34X9h3AX9s0mulClGkUW&#10;FF+1fsC1uTbF5qY02Vr/frMg+DjMzBlmvR1dKwbqQ+NZwyxTIIgrbxquNVzK/XQJIkRkg61n0vCk&#10;ANvNx2SNhfEPPtFwjrVIEA4FarAxdoWUobLkMGS+I07ezfcOY5J9LU2PjwR3rZwrlUuHDacFix39&#10;WKru51+n4XAdhkXMfb0v/fxoT6otVTPT+utz3K1ARBrjO/xqH42G7xz+v6QfIDd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WTxZTAAAAA2wAAAA8AAAAAAAAAAAAAAAAA&#10;oQIAAGRycy9kb3ducmV2LnhtbFBLBQYAAAAABAAEAPkAAACOAwAAAAA=&#10;" strokecolor="#ed7d31 [3205]" strokeweight="2.25pt">
                      <v:stroke joinstyle="miter"/>
                    </v:line>
                    <v:line id="Gerader Verbinder 202" o:spid="_x0000_s1039" style="position:absolute;flip:x;visibility:visible;mso-wrap-style:square" from="13953,4868" to="25469,48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0D0fbsAAADbAAAADwAAAGRycy9kb3ducmV2LnhtbERPy6rCMBDdC/5DGMGdJip4pRpFBMWt&#10;9n7A2IxNsZmUJtb692YhuDyc92bXu1p01IbKs4bZVIEgLrypuNTwnx8nKxAhIhusPZOGNwXYbYeD&#10;DWbGv/hC3TWWIoVwyFCDjbHJpAyFJYdh6hvixN196zAm2JbStPhK4a6Wc6WW0mHFqcFiQwdLxeP6&#10;dBpOt677i0tfHnM/P9uLqnNVzbQej/r9GkSkPv7EX/fZaFikselL+gFy+wE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CrQPR9uwAAANsAAAAPAAAAAAAAAAAAAAAAAKECAABk&#10;cnMvZG93bnJldi54bWxQSwUGAAAAAAQABAD5AAAAiQMAAAAA&#10;" strokecolor="#ed7d31 [3205]" strokeweight="2.25pt">
                      <v:stroke joinstyle="miter"/>
                    </v:line>
                    <v:shape id="Gerade Verbindung mit Pfeil 40" o:spid="_x0000_s1040" type="#_x0000_t32" style="position:absolute;left:14606;top:712;width:0;height:415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Nn+8IAAADbAAAADwAAAGRycy9kb3ducmV2LnhtbERPz2vCMBS+D/Y/hDfYbSbKkNEZRUVR&#10;3HZo68Xbo3lruzUvpYlt/e/NYbDjx/d7sRptI3rqfO1Yw3SiQBAXztRcajjn+5c3ED4gG2wck4Yb&#10;eVgtHx8WmBg3cEp9FkoRQ9gnqKEKoU2k9EVFFv3EtcSR+3adxRBhV0rT4RDDbSNnSs2lxZpjQ4Ut&#10;bSsqfrOr1eA+y91G/YRLln6d8vXloHYf5qz189O4fgcRaAz/4j/30Wh4jevjl/gD5PI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LNn+8IAAADbAAAADwAAAAAAAAAAAAAA&#10;AAChAgAAZHJzL2Rvd25yZXYueG1sUEsFBgAAAAAEAAQA+QAAAJADAAAAAA==&#10;" strokecolor="#ed7d31 [3205]" strokeweight="2.25pt">
                      <v:stroke startarrow="block" endarrow="block" joinstyle="miter"/>
                    </v:shape>
                    <v:line id="Gerader Verbinder 202" o:spid="_x0000_s1041" style="position:absolute;flip:x;visibility:visible;mso-wrap-style:square" from="6175,0" to="26939,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eIVccEAAADbAAAADwAAAGRycy9kb3ducmV2LnhtbESPwWrDMBBE74X8g9hAbo1ktyTFjWJC&#10;ISXXxPmAjbW1TK2VsRTb/fuoUOhxmJk3zK6cXSdGGkLrWUO2ViCIa29abjRcq+PzG4gQkQ12nknD&#10;DwUo94unHRbGT3ym8RIbkSAcCtRgY+wLKUNtyWFY+544eV9+cBiTHBppBpwS3HUyV2ojHbacFiz2&#10;9GGp/r7cnYbP2zhu48Y3x8rnJ3tWXaXaTOvVcj68g4g0x//wX/tkNLy+wO+X9APk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94hVxwQAAANsAAAAPAAAAAAAAAAAAAAAA&#10;AKECAABkcnMvZG93bnJldi54bWxQSwUGAAAAAAQABAD5AAAAjwMAAAAA&#10;" strokecolor="#ed7d31 [3205]" strokeweight="2.25pt">
                      <v:stroke joinstyle="miter"/>
                    </v:line>
                    <v:line id="Gerader Verbinder 202" o:spid="_x0000_s1042" style="position:absolute;flip:x;visibility:visible;mso-wrap-style:square" from="6175,5878" to="26704,58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uNBcEAAADbAAAADwAAAGRycy9kb3ducmV2LnhtbESPwWrDMBBE74X8g9hCb40UE9zgRgkl&#10;kJKr437AxtpYptbKWKrt/H1UCOQ4zMwbZrufXSdGGkLrWcNqqUAQ19603Gj4qY7vGxAhIhvsPJOG&#10;GwXY7xYvWyyMn7ik8RwbkSAcCtRgY+wLKUNtyWFY+p44eVc/OIxJDo00A04J7jqZKZVLhy2nBYs9&#10;HSzVv+c/p+H7Mo4fMffNsfLZyZaqq1S70vrtdf76BBFpjs/wo30yGtZr+P+SfoDc3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yC40FwQAAANsAAAAPAAAAAAAAAAAAAAAA&#10;AKECAABkcnMvZG93bnJldi54bWxQSwUGAAAAAAQABAD5AAAAjwMAAAAA&#10;" strokecolor="#ed7d31 [3205]" strokeweight="2.25pt">
                      <v:stroke joinstyle="miter"/>
                    </v:line>
                    <v:shape id="Gerade Verbindung mit Pfeil 45" o:spid="_x0000_s1043" type="#_x0000_t32" style="position:absolute;left:6709;width:0;height:587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MTEY8QAAADbAAAADwAAAGRycy9kb3ducmV2LnhtbESPQWsCMRSE7wX/Q3iCt5ootshqFBWl&#10;xdaDqxdvj81zd3Xzsmyibv+9KRR6HGbmG2Y6b20l7tT40rGGQV+BIM6cKTnXcDxsXscgfEA2WDkm&#10;DT/kYT7rvEwxMe7Be7qnIRcRwj5BDUUIdSKlzwqy6PuuJo7e2TUWQ5RNLk2Djwi3lRwq9S4tlhwX&#10;CqxpVVB2TW9Wg/vO10t1Cad0v9seFqcPtf4yR6173XYxARGoDf/hv/an0TB6g98v8QfI2R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xMRjxAAAANsAAAAPAAAAAAAAAAAA&#10;AAAAAKECAABkcnMvZG93bnJldi54bWxQSwUGAAAAAAQABAD5AAAAkgMAAAAA&#10;" strokecolor="#ed7d31 [3205]" strokeweight="2.25pt">
                      <v:stroke startarrow="block" endarrow="block" joinstyle="miter"/>
                    </v:shape>
                    <v:shape id="_x0000_s1044" type="#_x0000_t202" style="position:absolute;top:1365;width:9029;height:26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V1ysIA&#10;AADbAAAADwAAAGRycy9kb3ducmV2LnhtbESPzWrDMBCE74W+g9hAbo2c0obgRDahP5BDL02c+2Jt&#10;LBNrZaxt7Lx9VCj0OMzMN8y2nHynrjTENrCB5SIDRVwH23JjoDp+Pq1BRUG22AUmAzeKUBaPD1vM&#10;bRj5m64HaVSCcMzRgBPpc61j7chjXISeOHnnMHiUJIdG2wHHBPedfs6ylfbYclpw2NObo/py+PEG&#10;ROxueas+fNyfpq/30WX1K1bGzGfTbgNKaJL/8F97bw28rOD3S/oBur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lXXKwgAAANsAAAAPAAAAAAAAAAAAAAAAAJgCAABkcnMvZG93&#10;bnJldi54bWxQSwUGAAAAAAQABAD1AAAAhwMAAAAA&#10;" filled="f" stroked="f">
                      <v:textbox style="mso-fit-shape-to-text:t">
                        <w:txbxContent>
                          <w:p w:rsidR="008C0F19" w:rsidRPr="004D1E32" w:rsidRDefault="008C0F19" w:rsidP="008C0F19">
                            <w:pPr>
                              <w:spacing w:after="0" w:line="240" w:lineRule="auto"/>
                              <w:jc w:val="center"/>
                              <w:rPr>
                                <w:color w:val="ED7D31" w:themeColor="accent2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color w:val="ED7D31" w:themeColor="accent2"/>
                              </w:rPr>
                              <w:t>arm_d</w:t>
                            </w:r>
                            <w:proofErr w:type="spellEnd"/>
                          </w:p>
                        </w:txbxContent>
                      </v:textbox>
                    </v:shape>
                  </v:group>
                  <v:group id="Gruppieren 33" o:spid="_x0000_s1045" style="position:absolute;left:17812;top:3146;width:17998;height:8149" coordsize="17997,81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oADcUAAADb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Cfx+&#10;CT9A7n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aAA3FAAAA2wAA&#10;AA8AAAAAAAAAAAAAAAAAqgIAAGRycy9kb3ducmV2LnhtbFBLBQYAAAAABAAEAPoAAACcAwAAAAA=&#10;">
                    <v:line id="Gerader Verbinder 15" o:spid="_x0000_s1046" style="position:absolute;flip:x;visibility:visible;mso-wrap-style:square" from="0,0" to="6,6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kTcsAAAADbAAAADwAAAGRycy9kb3ducmV2LnhtbESP0YrCMBRE34X9h3AF3zRRRJdqWmRB&#10;8VXrB1ybu02xuSlNrN2/3yws+DjMzBlmX4yuFQP1ofGsYblQIIgrbxquNdzK4/wTRIjIBlvPpOGH&#10;AhT5x2SPmfEvvtBwjbVIEA4ZarAxdpmUobLkMCx8R5y8b987jEn2tTQ9vhLctXKl1EY6bDgtWOzo&#10;y1L1uD6dhtN9GLZx4+tj6Vdne1FtqZql1rPpeNiBiDTGd/i/fTYa1lv4+5J+gMx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LZE3LAAAAA2wAAAA8AAAAAAAAAAAAAAAAA&#10;oQIAAGRycy9kb3ducmV2LnhtbFBLBQYAAAAABAAEAPkAAACOAwAAAAA=&#10;" strokecolor="#ed7d31 [3205]" strokeweight="2.25pt">
                      <v:stroke joinstyle="miter"/>
                    </v:line>
                    <v:shape id="Gerade Verbindung mit Pfeil 49" o:spid="_x0000_s1047" type="#_x0000_t32" style="position:absolute;left:118;top:5403;width:17879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nOZsQAAADbAAAADwAAAGRycy9kb3ducmV2LnhtbESPQWsCMRSE7wX/Q3iCt5ooUupqFBWl&#10;xdaDqxdvj81zd3Xzsmyibv+9KRR6HGbmG2Y6b20l7tT40rGGQV+BIM6cKTnXcDxsXt9B+IBssHJM&#10;Gn7Iw3zWeZliYtyD93RPQy4ihH2CGooQ6kRKnxVk0fddTRy9s2sshiibXJoGHxFuKzlU6k1aLDku&#10;FFjTqqDsmt6sBvedr5fqEk7pfrc9LE4fav1ljlr3uu1iAiJQG/7Df+1Po2E0ht8v8QfI2R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ic5mxAAAANsAAAAPAAAAAAAAAAAA&#10;AAAAAKECAABkcnMvZG93bnJldi54bWxQSwUGAAAAAAQABAD5AAAAkgMAAAAA&#10;" strokecolor="#ed7d31 [3205]" strokeweight="2.25pt">
                      <v:stroke startarrow="block" endarrow="block" joinstyle="miter"/>
                    </v:shape>
                    <v:shape id="_x0000_s1048" type="#_x0000_t202" style="position:absolute;left:4393;top:5462;width:9030;height:26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ne+L4A&#10;AADbAAAADwAAAGRycy9kb3ducmV2LnhtbERPS4vCMBC+L/gfwgje1lTBZalGER/gwcu69T40Y1Ns&#10;JqUZbf335rCwx4/vvdoMvlFP6mId2MBsmoEiLoOtuTJQ/B4/v0FFQbbYBCYDL4qwWY8+Vpjb0PMP&#10;PS9SqRTCMUcDTqTNtY6lI49xGlrixN1C51ES7CptO+xTuG/0PMu+tMeaU4PDlnaOyvvl4Q2I2O3s&#10;VRx8PF2H8753WbnAwpjJeNguQQkN8i/+c5+sgUVan76kH6DXb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zp3vi+AAAA2wAAAA8AAAAAAAAAAAAAAAAAmAIAAGRycy9kb3ducmV2&#10;LnhtbFBLBQYAAAAABAAEAPUAAACDAwAAAAA=&#10;" filled="f" stroked="f">
                      <v:textbox style="mso-fit-shape-to-text:t">
                        <w:txbxContent>
                          <w:p w:rsidR="008C0F19" w:rsidRPr="004D1E32" w:rsidRDefault="008C0F19" w:rsidP="008C0F19">
                            <w:pPr>
                              <w:spacing w:after="0" w:line="240" w:lineRule="auto"/>
                              <w:jc w:val="center"/>
                              <w:rPr>
                                <w:color w:val="ED7D31" w:themeColor="accent2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8C0F19">
                              <w:rPr>
                                <w:color w:val="ED7D31" w:themeColor="accent2"/>
                              </w:rPr>
                              <w:t>arm_l</w:t>
                            </w:r>
                            <w:proofErr w:type="spellEnd"/>
                          </w:p>
                        </w:txbxContent>
                      </v:textbox>
                    </v:shape>
                  </v:group>
                </v:group>
                <v:line id="Gerader Verbinder 15" o:spid="_x0000_s1049" style="position:absolute;flip:x;visibility:visible;mso-wrap-style:square" from="35982,3146" to="35988,94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0aHALsAAADbAAAADwAAAGRycy9kb3ducmV2LnhtbERPy6rCMBDdC/5DGMGdJop4pRpFBMWt&#10;9n7A2IxNsZmUJtb692YhuDyc92bXu1p01IbKs4bZVIEgLrypuNTwnx8nKxAhIhusPZOGNwXYbYeD&#10;DWbGv/hC3TWWIoVwyFCDjbHJpAyFJYdh6hvixN196zAm2JbStPhK4a6Wc6WW0mHFqcFiQwdLxeP6&#10;dBpOt677i0tfHnM/P9uLqnNVzbQej/r9GkSkPv7EX/fZaFikselL+gFy+wE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zRocAuwAAANsAAAAPAAAAAAAAAAAAAAAAAKECAABk&#10;cnMvZG93bnJldi54bWxQSwUGAAAAAAQABAD5AAAAiQMAAAAA&#10;" strokecolor="#ed7d31 [3205]" strokeweight="2.25pt">
                  <v:stroke joinstyle="miter"/>
                </v:line>
              </v:group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6C637B6" wp14:editId="3D540ED1">
                <wp:simplePos x="0" y="0"/>
                <wp:positionH relativeFrom="column">
                  <wp:posOffset>2649855</wp:posOffset>
                </wp:positionH>
                <wp:positionV relativeFrom="paragraph">
                  <wp:posOffset>7056755</wp:posOffset>
                </wp:positionV>
                <wp:extent cx="1123949" cy="0"/>
                <wp:effectExtent l="0" t="19050" r="635" b="19050"/>
                <wp:wrapNone/>
                <wp:docPr id="59" name="Gerader Verbinde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3949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Gerader Verbinder 202" o:spid="_x0000_s1026" style="position:absolute;flip:x;z-index:251776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08.65pt,555.65pt" to="297.15pt,55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CC94FA0" wp14:editId="320095F3">
                <wp:simplePos x="0" y="0"/>
                <wp:positionH relativeFrom="column">
                  <wp:posOffset>2649856</wp:posOffset>
                </wp:positionH>
                <wp:positionV relativeFrom="paragraph">
                  <wp:posOffset>7209155</wp:posOffset>
                </wp:positionV>
                <wp:extent cx="1123949" cy="0"/>
                <wp:effectExtent l="0" t="19050" r="635" b="19050"/>
                <wp:wrapNone/>
                <wp:docPr id="57" name="Gerader Verbinde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3949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Gerader Verbinder 202" o:spid="_x0000_s1026" style="position:absolute;flip:x;z-index:2517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08.65pt,567.65pt" to="297.15pt,56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B856989" wp14:editId="282E99F1">
                <wp:simplePos x="0" y="0"/>
                <wp:positionH relativeFrom="column">
                  <wp:posOffset>1572895</wp:posOffset>
                </wp:positionH>
                <wp:positionV relativeFrom="paragraph">
                  <wp:posOffset>6936105</wp:posOffset>
                </wp:positionV>
                <wp:extent cx="546936" cy="0"/>
                <wp:effectExtent l="0" t="19050" r="5715" b="19050"/>
                <wp:wrapNone/>
                <wp:docPr id="56" name="Gerader Verbinde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6936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Gerader Verbinder 202" o:spid="_x0000_s1026" style="position:absolute;flip:x;z-index:251771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3.85pt,546.15pt" to="166.9pt,54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ED47EFB" wp14:editId="59182126">
                <wp:simplePos x="0" y="0"/>
                <wp:positionH relativeFrom="column">
                  <wp:posOffset>1556185</wp:posOffset>
                </wp:positionH>
                <wp:positionV relativeFrom="paragraph">
                  <wp:posOffset>7209155</wp:posOffset>
                </wp:positionV>
                <wp:extent cx="546936" cy="0"/>
                <wp:effectExtent l="0" t="19050" r="5715" b="19050"/>
                <wp:wrapNone/>
                <wp:docPr id="55" name="Gerader Verbinde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6936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Gerader Verbinder 202" o:spid="_x0000_s1026" style="position:absolute;flip:x;z-index:25176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2.55pt,567.65pt" to="165.6pt,56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lang w:eastAsia="de-DE"/>
        </w:rPr>
        <w:drawing>
          <wp:anchor distT="0" distB="0" distL="114300" distR="114300" simplePos="0" relativeHeight="251765760" behindDoc="0" locked="0" layoutInCell="1" allowOverlap="1" wp14:anchorId="698F81BE" wp14:editId="417150C2">
            <wp:simplePos x="0" y="0"/>
            <wp:positionH relativeFrom="margin">
              <wp:posOffset>884555</wp:posOffset>
            </wp:positionH>
            <wp:positionV relativeFrom="margin">
              <wp:posOffset>6758305</wp:posOffset>
            </wp:positionV>
            <wp:extent cx="3324225" cy="2493645"/>
            <wp:effectExtent l="0" t="0" r="0" b="0"/>
            <wp:wrapSquare wrapText="bothSides"/>
            <wp:docPr id="1" name="Grafik 1" descr="\\vdc1\homes\_Ordnerumleitung\gottschall\Desktop\drive-download-20190613T081745Z-001\WP_20190611_23_13_12_Rich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vdc1\homes\_Ordnerumleitung\gottschall\Desktop\drive-download-20190613T081745Z-001\WP_20190611_23_13_12_Rich_LI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10000" b="90000" l="10000" r="90000">
                                  <a14:foregroundMark x1="45069" y1="18636" x2="45069" y2="13810"/>
                                  <a14:backgroundMark x1="30587" y1="51248" x2="30587" y2="5124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718655" behindDoc="0" locked="0" layoutInCell="1" allowOverlap="1" wp14:anchorId="4FD8444A" wp14:editId="36C09FA1">
                <wp:simplePos x="0" y="0"/>
                <wp:positionH relativeFrom="column">
                  <wp:posOffset>1349375</wp:posOffset>
                </wp:positionH>
                <wp:positionV relativeFrom="paragraph">
                  <wp:posOffset>3674547</wp:posOffset>
                </wp:positionV>
                <wp:extent cx="3427095" cy="1435735"/>
                <wp:effectExtent l="0" t="38100" r="0" b="0"/>
                <wp:wrapNone/>
                <wp:docPr id="7" name="Gruppieren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7095" cy="1435735"/>
                          <a:chOff x="0" y="0"/>
                          <a:chExt cx="3427598" cy="1436113"/>
                        </a:xfrm>
                      </wpg:grpSpPr>
                      <wpg:grpSp>
                        <wpg:cNvPr id="31" name="Gruppieren 31"/>
                        <wpg:cNvGrpSpPr/>
                        <wpg:grpSpPr>
                          <a:xfrm>
                            <a:off x="0" y="0"/>
                            <a:ext cx="2238375" cy="1188501"/>
                            <a:chOff x="0" y="0"/>
                            <a:chExt cx="2238375" cy="1188501"/>
                          </a:xfrm>
                        </wpg:grpSpPr>
                        <wpg:grpSp>
                          <wpg:cNvPr id="14" name="Gruppieren 14"/>
                          <wpg:cNvGrpSpPr/>
                          <wpg:grpSpPr>
                            <a:xfrm>
                              <a:off x="0" y="0"/>
                              <a:ext cx="2238375" cy="884555"/>
                              <a:chOff x="0" y="0"/>
                              <a:chExt cx="2238375" cy="884555"/>
                            </a:xfrm>
                          </wpg:grpSpPr>
                          <pic:pic xmlns:pic="http://schemas.openxmlformats.org/drawingml/2006/picture">
                            <pic:nvPicPr>
                              <pic:cNvPr id="11" name="Grafik 1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238375" cy="8845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12" name="Ellipse 12"/>
                            <wps:cNvSpPr/>
                            <wps:spPr>
                              <a:xfrm>
                                <a:off x="90612" y="392762"/>
                                <a:ext cx="143510" cy="143510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" name="Ellipse 13"/>
                            <wps:cNvSpPr/>
                            <wps:spPr>
                              <a:xfrm>
                                <a:off x="1998925" y="396737"/>
                                <a:ext cx="144000" cy="144000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5" name="Gerader Verbinder 15"/>
                          <wps:cNvCnPr/>
                          <wps:spPr>
                            <a:xfrm flipH="1">
                              <a:off x="163801" y="559216"/>
                              <a:ext cx="635" cy="629285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" name="Gerader Verbinder 16"/>
                          <wps:cNvCnPr/>
                          <wps:spPr>
                            <a:xfrm flipH="1">
                              <a:off x="2059680" y="555686"/>
                              <a:ext cx="635" cy="629285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" name="Gerade Verbindung mit Pfeil 17"/>
                          <wps:cNvCnPr/>
                          <wps:spPr>
                            <a:xfrm flipH="1">
                              <a:off x="165934" y="1097912"/>
                              <a:ext cx="1893456" cy="0"/>
                            </a:xfrm>
                            <a:prstGeom prst="straightConnector1">
                              <a:avLst/>
                            </a:prstGeom>
                            <a:ln w="28575">
                              <a:headEnd type="triangle"/>
                              <a:tailEnd type="triangle"/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97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2524417" y="359029"/>
                            <a:ext cx="903181" cy="2692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11CC5" w:rsidRPr="004D1E32" w:rsidRDefault="00411CC5" w:rsidP="00411CC5">
                              <w:pPr>
                                <w:spacing w:after="0" w:line="240" w:lineRule="auto"/>
                                <w:jc w:val="center"/>
                                <w:rPr>
                                  <w:color w:val="ED7D31" w:themeColor="accent2"/>
                                  <w14:textOutline w14:w="9525" w14:cap="rnd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proofErr w:type="spellStart"/>
                              <w:r>
                                <w:rPr>
                                  <w:color w:val="ED7D31" w:themeColor="accent2"/>
                                </w:rPr>
                                <w:t>servo_w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01" name="Gerader Verbinder 201"/>
                        <wps:cNvCnPr/>
                        <wps:spPr>
                          <a:xfrm flipH="1">
                            <a:off x="1879289" y="44879"/>
                            <a:ext cx="904937" cy="3027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2" name="Gerader Verbinder 202"/>
                        <wps:cNvCnPr/>
                        <wps:spPr>
                          <a:xfrm flipH="1">
                            <a:off x="2165389" y="897571"/>
                            <a:ext cx="630469" cy="185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Gerade Verbindung mit Pfeil 203"/>
                        <wps:cNvCnPr/>
                        <wps:spPr>
                          <a:xfrm flipV="1">
                            <a:off x="2664663" y="84148"/>
                            <a:ext cx="0" cy="816333"/>
                          </a:xfrm>
                          <a:prstGeom prst="straightConnector1">
                            <a:avLst/>
                          </a:prstGeom>
                          <a:ln w="28575"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633909" y="1166842"/>
                            <a:ext cx="903181" cy="2692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11CC5" w:rsidRPr="004D1E32" w:rsidRDefault="00411CC5" w:rsidP="00411CC5">
                              <w:pPr>
                                <w:spacing w:after="0" w:line="240" w:lineRule="auto"/>
                                <w:jc w:val="center"/>
                                <w:rPr>
                                  <w:color w:val="ED7D31" w:themeColor="accent2"/>
                                  <w14:textOutline w14:w="9525" w14:cap="rnd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proofErr w:type="spellStart"/>
                              <w:r>
                                <w:rPr>
                                  <w:color w:val="ED7D31" w:themeColor="accent2"/>
                                </w:rPr>
                                <w:t>hole_dist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ieren 7" o:spid="_x0000_s1050" style="position:absolute;margin-left:106.25pt;margin-top:289.35pt;width:269.85pt;height:113.05pt;z-index:251718655" coordsize="34275,143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">
                <v:group id="Gruppieren 31" o:spid="_x0000_s1051" style="position:absolute;width:22383;height:11885" coordsize="22383,118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<v:group id="Gruppieren 14" o:spid="_x0000_s1052" style="position:absolute;width:22383;height:8845" coordsize="22383,88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  <v:shape id="Grafik 11" o:spid="_x0000_s1053" type="#_x0000_t75" style="position:absolute;width:22383;height:88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6OAJHAAAAA2wAAAA8AAABkcnMvZG93bnJldi54bWxET82KwjAQvi/4DmEEL6JpPSxLNYqIirKI&#10;qH2AsRnbYjOpTdT69mZhwdt8fL8zmbWmEg9qXGlZQTyMQBBnVpecK0hPq8EPCOeRNVaWScGLHMym&#10;na8JJto++UCPo89FCGGXoILC+zqR0mUFGXRDWxMH7mIbgz7AJpe6wWcIN5UcRdG3NFhyaCiwpkVB&#10;2fV4Nwry3ULeUtou+7/xfn12/UvK1V6pXredj0F4av1H/O/e6DA/hr9fwgFy+gY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Lo4AkcAAAADbAAAADwAAAAAAAAAAAAAAAACfAgAA&#10;ZHJzL2Rvd25yZXYueG1sUEsFBgAAAAAEAAQA9wAAAIwDAAAAAA==&#10;">
                      <v:imagedata r:id="rId10" o:title=""/>
                      <v:path arrowok="t"/>
                    </v:shape>
                    <v:oval id="Ellipse 12" o:spid="_x0000_s1054" style="position:absolute;left:906;top:3927;width:1435;height:14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q0/r8A&#10;AADbAAAADwAAAGRycy9kb3ducmV2LnhtbERPy6rCMBDdX/AfwgjurqkFH1SjSMEi3JVVEHdDM7bF&#10;ZlKaqPXvzQXB3RzOc1ab3jTiQZ2rLSuYjCMQxIXVNZcKTsfd7wKE88gaG8uk4EUONuvBzwoTbZ98&#10;oEfuSxFC2CWooPK+TaR0RUUG3di2xIG72s6gD7Arpe7wGcJNI+MomkmDNYeGCltKKypu+d0oKPPz&#10;vXdp69Mo1n8ZzbPp5ZQpNRr22yUIT73/ij/uvQ7zY/j/JRwg1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zWrT+vwAAANsAAAAPAAAAAAAAAAAAAAAAAJgCAABkcnMvZG93bnJl&#10;di54bWxQSwUGAAAAAAQABAD1AAAAhAMAAAAA&#10;" filled="f" strokecolor="#c45911 [2405]" strokeweight="3pt">
                      <v:stroke joinstyle="miter"/>
                    </v:oval>
                    <v:oval id="Ellipse 13" o:spid="_x0000_s1055" style="position:absolute;left:19989;top:3967;width:1440;height:14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YRZb8A&#10;AADbAAAADwAAAGRycy9kb3ducmV2LnhtbERPTYvCMBC9C/6HMII3TVVcpRpFChZhT1ZBvA3N2Bab&#10;SWmi1n+/EYS9zeN9znrbmVo8qXWVZQWTcQSCOLe64kLB+bQfLUE4j6yxtkwK3uRgu+n31hhr++Ij&#10;PTNfiBDCLkYFpfdNLKXLSzLoxrYhDtzNtgZ9gG0hdYuvEG5qOY2iH2mw4tBQYkNJSfk9exgFRXZ5&#10;dC5pfBJN9W9Ki3R+PadKDQfdbgXCU+f/xV/3QYf5M/j8Eg6Qm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cFhFlvwAAANsAAAAPAAAAAAAAAAAAAAAAAJgCAABkcnMvZG93bnJl&#10;di54bWxQSwUGAAAAAAQABAD1AAAAhAMAAAAA&#10;" filled="f" strokecolor="#c45911 [2405]" strokeweight="3pt">
                      <v:stroke joinstyle="miter"/>
                    </v:oval>
                  </v:group>
                  <v:line id="Gerader Verbinder 15" o:spid="_x0000_s1056" style="position:absolute;flip:x;visibility:visible;mso-wrap-style:square" from="1638,5592" to="1644,118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vQHg74AAADbAAAADwAAAGRycy9kb3ducmV2LnhtbERP24rCMBB9F/YfwizsmyYKXuiaFllQ&#10;fNX6AWMz2xSbSWmytf69WRB8m8O5zrYYXSsG6kPjWcN8pkAQV940XGu4lPvpBkSIyAZbz6ThQQGK&#10;/GOyxcz4O59oOMdapBAOGWqwMXaZlKGy5DDMfEecuF/fO4wJ9rU0Pd5TuGvlQqmVdNhwarDY0Y+l&#10;6nb+cxoO12FYx5Wv96VfHO1JtaVq5lp/fY67bxCRxvgWv9xHk+Yv4f+XdIDMn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O9AeDvgAAANsAAAAPAAAAAAAAAAAAAAAAAKEC&#10;AABkcnMvZG93bnJldi54bWxQSwUGAAAAAAQABAD5AAAAjAMAAAAA&#10;" strokecolor="#ed7d31 [3205]" strokeweight="2.25pt">
                    <v:stroke joinstyle="miter"/>
                  </v:line>
                  <v:line id="Gerader Verbinder 16" o:spid="_x0000_s1057" style="position:absolute;flip:x;visibility:visible;mso-wrap-style:square" from="20596,5556" to="20603,118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iaZ9L4AAADbAAAADwAAAGRycy9kb3ducmV2LnhtbERPS2rDMBDdF3IHMYHsGslZuMWNEkrA&#10;xVvHPcDEmlqm1shYiuPePgoEupvH+87+uLhBzDSF3rOGbKtAELfe9Nxp+G7K13cQISIbHDyThj8K&#10;cDysXvZYGH/jmuZz7EQK4VCgBhvjWEgZWksOw9aPxIn78ZPDmODUSTPhLYW7Qe6UyqXDnlODxZFO&#10;ltrf89Vp+LrM81vMfVc2flfZWg2N6jOtN+vl8wNEpCX+i5/uyqT5OTx+SQfIwx0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+Jpn0vgAAANsAAAAPAAAAAAAAAAAAAAAAAKEC&#10;AABkcnMvZG93bnJldi54bWxQSwUGAAAAAAQABAD5AAAAjAMAAAAA&#10;" strokecolor="#ed7d31 [3205]" strokeweight="2.25pt">
                    <v:stroke joinstyle="miter"/>
                  </v:line>
                  <v:shape id="Gerade Verbindung mit Pfeil 17" o:spid="_x0000_s1058" type="#_x0000_t32" style="position:absolute;left:1659;top:10979;width:18934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nQksIAAADbAAAADwAAAGRycy9kb3ducmV2LnhtbERPO2/CMBDeK/U/WFepW7HboaCAQbQC&#10;gXgMCSxsp/hIAvE5ig2k/75GQmK7T9/zRpPO1uJKra8ca/jsKRDEuTMVFxr2u/nHAIQPyAZrx6Th&#10;jzxMxq8vI0yMu3FK1ywUIoawT1BDGUKTSOnzkiz6nmuII3d0rcUQYVtI0+Ithttafin1LS1WHBtK&#10;bOi3pPycXawGtylmP+oUDlm6Xe2mh4Warc1e6/e3bjoEEagLT/HDvTRxfh/uv8QD5Pg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OnQksIAAADbAAAADwAAAAAAAAAAAAAA&#10;AAChAgAAZHJzL2Rvd25yZXYueG1sUEsFBgAAAAAEAAQA+QAAAJADAAAAAA==&#10;" strokecolor="#ed7d31 [3205]" strokeweight="2.25pt">
                    <v:stroke startarrow="block" endarrow="block" joinstyle="miter"/>
                  </v:shape>
                </v:group>
                <v:shape id="_x0000_s1059" type="#_x0000_t202" style="position:absolute;left:25244;top:3590;width:9031;height:26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e/CsAA&#10;AADcAAAADwAAAGRycy9kb3ducmV2LnhtbERPTWvCQBC9F/wPywi91Y2CrU1dRdSCBy/VeB+y02xo&#10;djZkRxP/fbdQ8DaP9znL9eAbdaMu1oENTCcZKOIy2JorA8X582UBKgqyxSYwGbhThPVq9LTE3Iae&#10;v+h2kkqlEI45GnAiba51LB15jJPQEifuO3QeJcGu0rbDPoX7Rs+y7FV7rDk1OGxp66j8OV29ARG7&#10;md6LvY+Hy3Dc9S4r51gY8zweNh+ghAZ5iP/dB5vmv7/B3zPpAr3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Te/CsAAAADcAAAADwAAAAAAAAAAAAAAAACYAgAAZHJzL2Rvd25y&#10;ZXYueG1sUEsFBgAAAAAEAAQA9QAAAIUDAAAAAA==&#10;" filled="f" stroked="f">
                  <v:textbox style="mso-fit-shape-to-text:t">
                    <w:txbxContent>
                      <w:p w:rsidR="00411CC5" w:rsidRPr="004D1E32" w:rsidRDefault="00411CC5" w:rsidP="00411CC5">
                        <w:pPr>
                          <w:spacing w:after="0" w:line="240" w:lineRule="auto"/>
                          <w:jc w:val="center"/>
                          <w:rPr>
                            <w:color w:val="ED7D31" w:themeColor="accent2"/>
                            <w14:textOutline w14:w="9525" w14:cap="rnd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proofErr w:type="spellStart"/>
                        <w:r>
                          <w:rPr>
                            <w:color w:val="ED7D31" w:themeColor="accent2"/>
                          </w:rPr>
                          <w:t>servo_w</w:t>
                        </w:r>
                        <w:proofErr w:type="spellEnd"/>
                      </w:p>
                    </w:txbxContent>
                  </v:textbox>
                </v:shape>
                <v:line id="Gerader Verbinder 201" o:spid="_x0000_s1060" style="position:absolute;flip:x;visibility:visible;mso-wrap-style:square" from="18792,448" to="27842,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2jrn8AAAADcAAAADwAAAGRycy9kb3ducmV2LnhtbESPQYvCMBSE7wv+h/AEb2vSHlypRhHB&#10;xavWH/Bsnk2xeSlNrN1/bwRhj8PMfMOst6NrxUB9aDxryOYKBHHlTcO1hkt5+F6CCBHZYOuZNPxR&#10;gO1m8rXGwvgnn2g4x1okCIcCNdgYu0LKUFlyGOa+I07ezfcOY5J9LU2PzwR3rcyVWkiHDacFix3t&#10;LVX388Np+L0Ow09c+PpQ+vxoT6otVZNpPZuOuxWISGP8D3/aR6MhVxm8z6QjIDc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do65/AAAAA3AAAAA8AAAAAAAAAAAAAAAAA&#10;oQIAAGRycy9kb3ducmV2LnhtbFBLBQYAAAAABAAEAPkAAACOAwAAAAA=&#10;" strokecolor="#ed7d31 [3205]" strokeweight="2.25pt">
                  <v:stroke joinstyle="miter"/>
                </v:line>
                <v:line id="Gerader Verbinder 202" o:spid="_x0000_s1061" style="position:absolute;flip:x;visibility:visible;mso-wrap-style:square" from="21653,8975" to="27958,89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p16MEAAADcAAAADwAAAGRycy9kb3ducmV2LnhtbESPwWrDMBBE74X8g9hAbo1kH9ziRAkl&#10;4JKr437AxtpYptbKWIrj/n1UKPQ4zMwbZn9c3CBmmkLvWUO2VSCIW2967jR8NdXrO4gQkQ0OnknD&#10;DwU4HlYveyyNf3BN8yV2IkE4lKjBxjiWUobWksOw9SNx8m5+chiTnDppJnwkuBtkrlQhHfacFiyO&#10;dLLUfl/uTsPndZ7fYuG7qvH52dZqaFSfab1ZLx87EJGW+B/+a5+Nhlzl8HsmHQF5eA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XunXowQAAANwAAAAPAAAAAAAAAAAAAAAA&#10;AKECAABkcnMvZG93bnJldi54bWxQSwUGAAAAAAQABAD5AAAAjwMAAAAA&#10;" strokecolor="#ed7d31 [3205]" strokeweight="2.25pt">
                  <v:stroke joinstyle="miter"/>
                </v:line>
                <v:shape id="Gerade Verbindung mit Pfeil 203" o:spid="_x0000_s1062" type="#_x0000_t32" style="position:absolute;left:26646;top:841;width:0;height:816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ehOn8UAAADcAAAADwAAAGRycy9kb3ducmV2LnhtbESPQWvCQBSE7wX/w/KE3uquFqREV7Fi&#10;qdh6MOaS2yP7TGKzb0N21fjv3UKhx2FmvmHmy9424kqdrx1rGI8UCOLCmZpLDdnx4+UNhA/IBhvH&#10;pOFOHpaLwdMcE+NufKBrGkoRIewT1FCF0CZS+qIii37kWuLonVxnMUTZldJ0eItw28iJUlNpsea4&#10;UGFL64qKn/RiNbjvcvOuziFPD/vdcZV/qs2XybR+HvarGYhAffgP/7W3RsNEvcLvmXgE5OI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ehOn8UAAADcAAAADwAAAAAAAAAA&#10;AAAAAAChAgAAZHJzL2Rvd25yZXYueG1sUEsFBgAAAAAEAAQA+QAAAJMDAAAAAA==&#10;" strokecolor="#ed7d31 [3205]" strokeweight="2.25pt">
                  <v:stroke startarrow="block" endarrow="block" joinstyle="miter"/>
                </v:shape>
                <v:shape id="_x0000_s1063" type="#_x0000_t202" style="position:absolute;left:6339;top:11668;width:9031;height:26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rVhsIA&#10;AADcAAAADwAAAGRycy9kb3ducmV2LnhtbESPQWsCMRSE74X+h/AK3mqiWClbo0htwUMv6vb+2Lxu&#10;lm5els3TXf99UxA8DjPzDbPajKFVF+pTE9nCbGpAEVfRNVxbKE+fz6+gkiA7bCOThSsl2KwfH1ZY&#10;uDjwgS5HqVWGcCrQghfpCq1T5SlgmsaOOHs/sQ8oWfa1dj0OGR5aPTdmqQM2nBc8dvTuqfo9noMF&#10;EbedXcuPkPbf49du8KZ6wdLaydO4fQMlNMo9fGvvnYW5WcD/mXwE9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ytWGwgAAANwAAAAPAAAAAAAAAAAAAAAAAJgCAABkcnMvZG93&#10;bnJldi54bWxQSwUGAAAAAAQABAD1AAAAhwMAAAAA&#10;" filled="f" stroked="f">
                  <v:textbox style="mso-fit-shape-to-text:t">
                    <w:txbxContent>
                      <w:p w:rsidR="00411CC5" w:rsidRPr="004D1E32" w:rsidRDefault="00411CC5" w:rsidP="00411CC5">
                        <w:pPr>
                          <w:spacing w:after="0" w:line="240" w:lineRule="auto"/>
                          <w:jc w:val="center"/>
                          <w:rPr>
                            <w:color w:val="ED7D31" w:themeColor="accent2"/>
                            <w14:textOutline w14:w="9525" w14:cap="rnd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proofErr w:type="spellStart"/>
                        <w:r>
                          <w:rPr>
                            <w:color w:val="ED7D31" w:themeColor="accent2"/>
                          </w:rPr>
                          <w:t>hole_dist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16B8A7AD" wp14:editId="45055690">
                <wp:simplePos x="0" y="0"/>
                <wp:positionH relativeFrom="column">
                  <wp:posOffset>655320</wp:posOffset>
                </wp:positionH>
                <wp:positionV relativeFrom="paragraph">
                  <wp:posOffset>-327726</wp:posOffset>
                </wp:positionV>
                <wp:extent cx="4695416" cy="3876382"/>
                <wp:effectExtent l="0" t="0" r="0" b="0"/>
                <wp:wrapNone/>
                <wp:docPr id="19" name="Gruppieren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95416" cy="3876382"/>
                          <a:chOff x="0" y="0"/>
                          <a:chExt cx="4695416" cy="3876382"/>
                        </a:xfrm>
                      </wpg:grpSpPr>
                      <wpg:grpSp>
                        <wpg:cNvPr id="6" name="Gruppieren 6"/>
                        <wpg:cNvGrpSpPr/>
                        <wpg:grpSpPr>
                          <a:xfrm>
                            <a:off x="0" y="0"/>
                            <a:ext cx="4695416" cy="3876382"/>
                            <a:chOff x="0" y="0"/>
                            <a:chExt cx="4695416" cy="3876382"/>
                          </a:xfrm>
                        </wpg:grpSpPr>
                        <wpg:grpSp>
                          <wpg:cNvPr id="30" name="Gruppieren 30"/>
                          <wpg:cNvGrpSpPr/>
                          <wpg:grpSpPr>
                            <a:xfrm>
                              <a:off x="0" y="274881"/>
                              <a:ext cx="3970020" cy="3430905"/>
                              <a:chOff x="0" y="0"/>
                              <a:chExt cx="3970042" cy="3431306"/>
                            </a:xfrm>
                          </wpg:grpSpPr>
                          <pic:pic xmlns:pic="http://schemas.openxmlformats.org/drawingml/2006/picture">
                            <pic:nvPicPr>
                              <pic:cNvPr id="2" name="Grafik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83586"/>
                                <a:ext cx="3779520" cy="32467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3" name="Gerader Verbinder 3"/>
                            <wps:cNvCnPr/>
                            <wps:spPr>
                              <a:xfrm flipH="1">
                                <a:off x="901676" y="2529236"/>
                                <a:ext cx="635" cy="629285"/>
                              </a:xfrm>
                              <a:prstGeom prst="line">
                                <a:avLst/>
                              </a:prstGeom>
                              <a:ln w="28575"/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" name="Gerader Verbinder 4"/>
                            <wps:cNvCnPr/>
                            <wps:spPr>
                              <a:xfrm>
                                <a:off x="2433914" y="2529236"/>
                                <a:ext cx="635" cy="629285"/>
                              </a:xfrm>
                              <a:prstGeom prst="line">
                                <a:avLst/>
                              </a:prstGeom>
                              <a:ln w="28575"/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" name="Gerade Verbindung mit Pfeil 5"/>
                            <wps:cNvCnPr/>
                            <wps:spPr>
                              <a:xfrm flipH="1">
                                <a:off x="900278" y="3067932"/>
                                <a:ext cx="1532255" cy="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" name="Gerader Verbinder 8"/>
                            <wps:cNvCnPr/>
                            <wps:spPr>
                              <a:xfrm flipH="1">
                                <a:off x="538034" y="1352182"/>
                                <a:ext cx="1657" cy="2075594"/>
                              </a:xfrm>
                              <a:prstGeom prst="line">
                                <a:avLst/>
                              </a:prstGeom>
                              <a:ln w="28575"/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" name="Gerader Verbinder 9"/>
                            <wps:cNvCnPr/>
                            <wps:spPr>
                              <a:xfrm flipH="1">
                                <a:off x="2702232" y="1355712"/>
                                <a:ext cx="1657" cy="2075594"/>
                              </a:xfrm>
                              <a:prstGeom prst="line">
                                <a:avLst/>
                              </a:prstGeom>
                              <a:ln w="28575"/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" name="Gerade Verbindung mit Pfeil 10"/>
                            <wps:cNvCnPr/>
                            <wps:spPr>
                              <a:xfrm flipH="1">
                                <a:off x="540167" y="3339781"/>
                                <a:ext cx="2162230" cy="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" name="Gerader Verbinder 18"/>
                            <wps:cNvCnPr/>
                            <wps:spPr>
                              <a:xfrm flipH="1">
                                <a:off x="2405670" y="1304152"/>
                                <a:ext cx="900551" cy="2492"/>
                              </a:xfrm>
                              <a:prstGeom prst="line">
                                <a:avLst/>
                              </a:prstGeom>
                              <a:ln w="28575"/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" name="Gerader Verbinder 20"/>
                            <wps:cNvCnPr/>
                            <wps:spPr>
                              <a:xfrm flipH="1" flipV="1">
                                <a:off x="2162065" y="813412"/>
                                <a:ext cx="1132396" cy="458"/>
                              </a:xfrm>
                              <a:prstGeom prst="line">
                                <a:avLst/>
                              </a:prstGeom>
                              <a:ln w="28575"/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" name="Gerade Verbindung mit Pfeil 21"/>
                            <wps:cNvCnPr/>
                            <wps:spPr>
                              <a:xfrm flipH="1" flipV="1">
                                <a:off x="3156196" y="818340"/>
                                <a:ext cx="0" cy="467995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" name="Gerader Verbinder 22"/>
                            <wps:cNvCnPr/>
                            <wps:spPr>
                              <a:xfrm flipH="1">
                                <a:off x="1621898" y="0"/>
                                <a:ext cx="194" cy="2796739"/>
                              </a:xfrm>
                              <a:prstGeom prst="line">
                                <a:avLst/>
                              </a:prstGeom>
                              <a:ln w="28575">
                                <a:prstDash val="dash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3" name="Gerader Verbinder 23"/>
                            <wps:cNvCnPr/>
                            <wps:spPr>
                              <a:xfrm>
                                <a:off x="1826667" y="273246"/>
                                <a:ext cx="1927" cy="540341"/>
                              </a:xfrm>
                              <a:prstGeom prst="line">
                                <a:avLst/>
                              </a:prstGeom>
                              <a:ln w="28575"/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" name="Gerader Verbinder 24"/>
                            <wps:cNvCnPr/>
                            <wps:spPr>
                              <a:xfrm>
                                <a:off x="2165596" y="273246"/>
                                <a:ext cx="1927" cy="540341"/>
                              </a:xfrm>
                              <a:prstGeom prst="line">
                                <a:avLst/>
                              </a:prstGeom>
                              <a:ln w="28575"/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" name="Gerade Verbindung mit Pfeil 25"/>
                            <wps:cNvCnPr/>
                            <wps:spPr>
                              <a:xfrm flipH="1">
                                <a:off x="1818209" y="367098"/>
                                <a:ext cx="359487" cy="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6" name="Gerader Verbinder 26"/>
                            <wps:cNvCnPr/>
                            <wps:spPr>
                              <a:xfrm flipH="1" flipV="1">
                                <a:off x="1801954" y="541502"/>
                                <a:ext cx="2168088" cy="339"/>
                              </a:xfrm>
                              <a:prstGeom prst="line">
                                <a:avLst/>
                              </a:prstGeom>
                              <a:ln w="28575"/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7" name="Gerade Verbindung mit Pfeil 27"/>
                            <wps:cNvCnPr/>
                            <wps:spPr>
                              <a:xfrm flipV="1">
                                <a:off x="3156196" y="542961"/>
                                <a:ext cx="0" cy="288457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8" name="Gerader Verbinder 28"/>
                            <wps:cNvCnPr/>
                            <wps:spPr>
                              <a:xfrm flipH="1">
                                <a:off x="1982010" y="0"/>
                                <a:ext cx="127" cy="811094"/>
                              </a:xfrm>
                              <a:prstGeom prst="line">
                                <a:avLst/>
                              </a:prstGeom>
                              <a:ln w="28575">
                                <a:prstDash val="dash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9" name="Gerade Verbindung mit Pfeil 29"/>
                            <wps:cNvCnPr/>
                            <wps:spPr>
                              <a:xfrm flipH="1">
                                <a:off x="1620501" y="91719"/>
                                <a:ext cx="359487" cy="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17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70999" y="364638"/>
                              <a:ext cx="796594" cy="26927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050A4" w:rsidRPr="004D1E32" w:rsidRDefault="004D1E32" w:rsidP="004D1E32">
                                <w:pPr>
                                  <w:spacing w:after="0" w:line="240" w:lineRule="auto"/>
                                  <w:rPr>
                                    <w:color w:val="ED7D31" w:themeColor="accent2"/>
                                    <w14:textOutline w14:w="9525" w14:cap="rnd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proofErr w:type="spellStart"/>
                                <w:r w:rsidRPr="004D1E32">
                                  <w:rPr>
                                    <w:color w:val="ED7D31" w:themeColor="accent2"/>
                                  </w:rPr>
                                  <w:t>shaft_d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92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47333" y="0"/>
                              <a:ext cx="796593" cy="26927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11CC5" w:rsidRPr="004D1E32" w:rsidRDefault="00411CC5" w:rsidP="00411CC5">
                                <w:pPr>
                                  <w:spacing w:after="0" w:line="240" w:lineRule="auto"/>
                                  <w:rPr>
                                    <w:color w:val="ED7D31" w:themeColor="accent2"/>
                                    <w14:textOutline w14:w="9525" w14:cap="rnd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proofErr w:type="spellStart"/>
                                <w:r w:rsidRPr="004D1E32">
                                  <w:rPr>
                                    <w:color w:val="ED7D31" w:themeColor="accent2"/>
                                  </w:rPr>
                                  <w:t>shaft_d</w:t>
                                </w:r>
                                <w:r>
                                  <w:rPr>
                                    <w:color w:val="ED7D31" w:themeColor="accent2"/>
                                  </w:rPr>
                                  <w:t>ist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93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63936" y="813423"/>
                              <a:ext cx="796594" cy="26927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11CC5" w:rsidRPr="004D1E32" w:rsidRDefault="00411CC5" w:rsidP="00411CC5">
                                <w:pPr>
                                  <w:spacing w:after="0" w:line="240" w:lineRule="auto"/>
                                  <w:rPr>
                                    <w:color w:val="ED7D31" w:themeColor="accent2"/>
                                    <w14:textOutline w14:w="9525" w14:cap="rnd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proofErr w:type="spellStart"/>
                                <w:r w:rsidRPr="004D1E32">
                                  <w:rPr>
                                    <w:color w:val="ED7D31" w:themeColor="accent2"/>
                                  </w:rPr>
                                  <w:t>shaft_</w:t>
                                </w:r>
                                <w:r>
                                  <w:rPr>
                                    <w:color w:val="ED7D31" w:themeColor="accent2"/>
                                  </w:rPr>
                                  <w:t>h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94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63936" y="1172451"/>
                              <a:ext cx="903181" cy="26927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11CC5" w:rsidRPr="004D1E32" w:rsidRDefault="00411CC5" w:rsidP="00411CC5">
                                <w:pPr>
                                  <w:spacing w:after="0" w:line="240" w:lineRule="auto"/>
                                  <w:rPr>
                                    <w:color w:val="ED7D31" w:themeColor="accent2"/>
                                    <w14:textOutline w14:w="9525" w14:cap="rnd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ED7D31" w:themeColor="accent2"/>
                                  </w:rPr>
                                  <w:t>mount</w:t>
                                </w:r>
                                <w:r w:rsidRPr="004D1E32">
                                  <w:rPr>
                                    <w:color w:val="ED7D31" w:themeColor="accent2"/>
                                  </w:rPr>
                                  <w:t>_d</w:t>
                                </w:r>
                                <w:r>
                                  <w:rPr>
                                    <w:color w:val="ED7D31" w:themeColor="accent2"/>
                                  </w:rPr>
                                  <w:t>ist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95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67818" y="3607111"/>
                              <a:ext cx="903181" cy="26927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11CC5" w:rsidRPr="004D1E32" w:rsidRDefault="00411CC5" w:rsidP="00411CC5">
                                <w:pPr>
                                  <w:spacing w:after="0" w:line="240" w:lineRule="auto"/>
                                  <w:rPr>
                                    <w:color w:val="ED7D31" w:themeColor="accent2"/>
                                    <w14:textOutline w14:w="9525" w14:cap="rnd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ED7D31" w:themeColor="accent2"/>
                                  </w:rPr>
                                  <w:t>mount</w:t>
                                </w:r>
                                <w:r w:rsidRPr="004D1E32">
                                  <w:rPr>
                                    <w:color w:val="ED7D31" w:themeColor="accent2"/>
                                  </w:rPr>
                                  <w:t>_</w:t>
                                </w:r>
                                <w:r>
                                  <w:rPr>
                                    <w:color w:val="ED7D31" w:themeColor="accent2"/>
                                  </w:rPr>
                                  <w:t>l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96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89281" y="3292962"/>
                              <a:ext cx="903180" cy="26927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11CC5" w:rsidRPr="004D1E32" w:rsidRDefault="00411CC5" w:rsidP="00411CC5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ED7D31" w:themeColor="accent2"/>
                                    <w14:textOutline w14:w="9525" w14:cap="rnd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ED7D31" w:themeColor="accent2"/>
                                  </w:rPr>
                                  <w:t>servo_l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98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792236" y="1806360"/>
                              <a:ext cx="903180" cy="26927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11CC5" w:rsidRPr="004D1E32" w:rsidRDefault="00411CC5" w:rsidP="00411CC5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ED7D31" w:themeColor="accent2"/>
                                    <w14:textOutline w14:w="9525" w14:cap="rnd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ED7D31" w:themeColor="accent2"/>
                                  </w:rPr>
                                  <w:t>servo_h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199" name="Gerader Verbinder 199"/>
                        <wps:cNvCnPr/>
                        <wps:spPr>
                          <a:xfrm flipH="1" flipV="1">
                            <a:off x="2440379" y="3051958"/>
                            <a:ext cx="1530541" cy="2372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0" name="Gerade Verbindung mit Pfeil 200"/>
                        <wps:cNvCnPr/>
                        <wps:spPr>
                          <a:xfrm flipH="1" flipV="1">
                            <a:off x="3972296" y="813460"/>
                            <a:ext cx="0" cy="2254105"/>
                          </a:xfrm>
                          <a:prstGeom prst="straightConnector1">
                            <a:avLst/>
                          </a:prstGeom>
                          <a:ln w="28575"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ieren 19" o:spid="_x0000_s1064" style="position:absolute;margin-left:51.6pt;margin-top:-25.8pt;width:369.7pt;height:305.25pt;z-index:251723776" coordsize="46954,387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">
                <v:group id="Gruppieren 6" o:spid="_x0000_s1065" style="position:absolute;width:46954;height:38763" coordsize="46954,387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<v:group id="Gruppieren 30" o:spid="_x0000_s1066" style="position:absolute;top:2748;width:39700;height:34309" coordsize="39700,343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        <v:shape id="Grafik 2" o:spid="_x0000_s1067" type="#_x0000_t75" style="position:absolute;top:1835;width:37795;height:324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XH5G+AAAA2gAAAA8AAABkcnMvZG93bnJldi54bWxEj8EKwjAQRO+C/xBW8KapHkSqUUQRxIOg&#10;9uJtada22Gxqk2r1640geBxm5g0zX7amFA+qXWFZwWgYgSBOrS44U5Cct4MpCOeRNZaWScGLHCwX&#10;3c4cY22ffKTHyWciQNjFqCD3voqldGlOBt3QVsTBu9raoA+yzqSu8RngppTjKJpIgwWHhRwrWueU&#10;3k6NUdAmiblsUuL96B1ddpqb1eHeKNXvtasZCE+t/4d/7Z1WMIbvlXAD5OID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EDXH5G+AAAA2gAAAA8AAAAAAAAAAAAAAAAAnwIAAGRy&#10;cy9kb3ducmV2LnhtbFBLBQYAAAAABAAEAPcAAACKAwAAAAA=&#10;">
                      <v:imagedata r:id="rId12" o:title=""/>
                      <v:path arrowok="t"/>
                    </v:shape>
                    <v:line id="Gerader Verbinder 3" o:spid="_x0000_s1068" style="position:absolute;flip:x;visibility:visible;mso-wrap-style:square" from="9016,25292" to="9023,315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lxer8AAADaAAAADwAAAGRycy9kb3ducmV2LnhtbESP0YrCMBRE34X9h3AX9k0TFVS6pkUW&#10;FF+1fsC1udsUm5vSZGv9e7Mg+DjMzBlmW4yuFQP1ofGsYT5TIIgrbxquNVzK/XQDIkRkg61n0vCg&#10;AEX+MdliZvydTzScYy0ShEOGGmyMXSZlqCw5DDPfESfv1/cOY5J9LU2P9wR3rVwotZIOG04LFjv6&#10;sVTdzn9Ow+E6DOu48vW+9IujPam2VM1c66/PcfcNItIY3+FX+2g0LOH/SroBMn8C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Ilxer8AAADaAAAADwAAAAAAAAAAAAAAAACh&#10;AgAAZHJzL2Rvd25yZXYueG1sUEsFBgAAAAAEAAQA+QAAAI0DAAAAAA==&#10;" strokecolor="#ed7d31 [3205]" strokeweight="2.25pt">
                      <v:stroke joinstyle="miter"/>
                    </v:line>
                    <v:line id="Gerader Verbinder 4" o:spid="_x0000_s1069" style="position:absolute;visibility:visible;mso-wrap-style:square" from="24339,25292" to="24345,315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ytesAAAADaAAAADwAAAGRycy9kb3ducmV2LnhtbESPzWrCQBSF9wXfYbiCuzqxSAkxE9FA&#10;0WUbRbeXzDUJZu7EzMSkb98pFLo8nJ+Pk24n04on9a6xrGC1jEAQl1Y3XCk4nz5eYxDOI2tsLZOC&#10;b3KwzWYvKSbajvxFz8JXIoywS1BB7X2XSOnKmgy6pe2Ig3ezvUEfZF9J3eMYxk0r36LoXRpsOBBq&#10;7CivqbwXgwlcn+NeX055/umGx3DVcXw4O6UW82m3AeFp8v/hv/ZRK1jD75VwA2T2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bMrXrAAAAA2gAAAA8AAAAAAAAAAAAAAAAA&#10;oQIAAGRycy9kb3ducmV2LnhtbFBLBQYAAAAABAAEAPkAAACOAwAAAAA=&#10;" strokecolor="#ed7d31 [3205]" strokeweight="2.25pt">
                      <v:stroke joinstyle="miter"/>
                    </v:line>
                    <v:shape id="Gerade Verbindung mit Pfeil 5" o:spid="_x0000_s1070" type="#_x0000_t32" style="position:absolute;left:9002;top:30679;width:1532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c2G8QAAADaAAAADwAAAGRycy9kb3ducmV2LnhtbESPT2vCQBTE74LfYXmCN91VsJTUVVQs&#10;Lf1zMOaS2yP7mkSzb0N2q/HbuwWhx2FmfsMs171txIU6XzvWMJsqEMSFMzWXGrLj6+QZhA/IBhvH&#10;pOFGHtar4WCJiXFXPtAlDaWIEPYJaqhCaBMpfVGRRT91LXH0flxnMUTZldJ0eI1w28i5Uk/SYs1x&#10;ocKWdhUV5/TXanBf5X6rTiFPD98fx03+pvafJtN6POo3LyAC9eE//Gi/Gw0L+LsSb4Bc3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lzYbxAAAANoAAAAPAAAAAAAAAAAA&#10;AAAAAKECAABkcnMvZG93bnJldi54bWxQSwUGAAAAAAQABAD5AAAAkgMAAAAA&#10;" strokecolor="#ed7d31 [3205]" strokeweight="2.25pt">
                      <v:stroke startarrow="block" endarrow="block" joinstyle="miter"/>
                    </v:shape>
                    <v:line id="Gerader Verbinder 8" o:spid="_x0000_s1071" style="position:absolute;flip:x;visibility:visible;mso-wrap-style:square" from="5380,13521" to="5396,34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" strokecolor="#ed7d31 [3205]" strokeweight="2.25pt">
                      <v:stroke joinstyle="miter"/>
                    </v:line>
                    <v:line id="Gerader Verbinder 9" o:spid="_x0000_s1072" style="position:absolute;flip:x;visibility:visible;mso-wrap-style:square" from="27022,13557" to="27038,34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WFGkMAAAADaAAAADwAAAGRycy9kb3ducmV2LnhtbESP3YrCMBSE74V9h3AWvNNEL/zpmhZZ&#10;ULzV+gDH5mxTbE5Kk6317c3CgpfDzHzD7IrRtWKgPjSeNSzmCgRx5U3DtYZreZhtQISIbLD1TBqe&#10;FKDIPyY7zIx/8JmGS6xFgnDIUIONscukDJUlh2HuO+Lk/fjeYUyyr6Xp8ZHgrpVLpVbSYcNpwWJH&#10;35aq++XXaTjehmEdV74+lH55smfVlqpZaD39HPdfICKN8R3+b5+Mhi38XUk3QOY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1hRpDAAAAA2gAAAA8AAAAAAAAAAAAAAAAA&#10;oQIAAGRycy9kb3ducmV2LnhtbFBLBQYAAAAABAAEAPkAAACOAwAAAAA=&#10;" strokecolor="#ed7d31 [3205]" strokeweight="2.25pt">
                      <v:stroke joinstyle="miter"/>
                    </v:line>
                    <v:shape id="Gerade Verbindung mit Pfeil 10" o:spid="_x0000_s1073" type="#_x0000_t32" style="position:absolute;left:5401;top:33397;width:2162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BI5sQAAADbAAAADwAAAGRycy9kb3ducmV2LnhtbESPQW/CMAyF75P4D5GRdhsJHBAqBMQQ&#10;aGhsBwoXblbjtd0ap2oyKP8eHybtZus9v/d5sep9o67UxTqwhfHIgCIugqu5tHA+7V5moGJCdtgE&#10;Jgt3irBaDp4WmLlw4yNd81QqCeGYoYUqpTbTOhYVeYyj0BKL9hU6j0nWrtSuw5uE+0ZPjJlqjzVL&#10;Q4UtbSoqfvJfbyF8lNtX850u+fHz/bS+vJntwZ2tfR726zmoRH36N/9d753gC738IgPo5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AEjmxAAAANsAAAAPAAAAAAAAAAAA&#10;AAAAAKECAABkcnMvZG93bnJldi54bWxQSwUGAAAAAAQABAD5AAAAkgMAAAAA&#10;" strokecolor="#ed7d31 [3205]" strokeweight="2.25pt">
                      <v:stroke startarrow="block" endarrow="block" joinstyle="miter"/>
                    </v:shape>
                    <v:line id="Gerader Verbinder 18" o:spid="_x0000_s1074" style="position:absolute;flip:x;visibility:visible;mso-wrap-style:square" from="24056,13041" to="33062,130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WoHcAAAADbAAAADwAAAGRycy9kb3ducmV2LnhtbESPwY7CMAxE70j7D5FX4gYJHAB1CQgh&#10;gbhC+QBv422qbZyqCaX79+sDEjdbM5553u7H0KqB+tREtrCYG1DEVXQN1xbu5Wm2AZUyssM2Mln4&#10;owT73cdki4WLT77ScMu1khBOBVrwOXeF1qnyFDDNY0cs2k/sA2ZZ+1q7Hp8SHlq9NGalAzYsDR47&#10;Onqqfm+PYOH8PQzrvIr1qYzLi7+atjTNwtrp53j4ApVpzG/z6/riBF9g5RcZQO/+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D1qB3AAAAA2wAAAA8AAAAAAAAAAAAAAAAA&#10;oQIAAGRycy9kb3ducmV2LnhtbFBLBQYAAAAABAAEAPkAAACOAwAAAAA=&#10;" strokecolor="#ed7d31 [3205]" strokeweight="2.25pt">
                      <v:stroke joinstyle="miter"/>
                    </v:line>
                    <v:line id="Gerader Verbinder 20" o:spid="_x0000_s1075" style="position:absolute;flip:x y;visibility:visible;mso-wrap-style:square" from="21620,8134" to="32944,81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267MAAAADbAAAADwAAAGRycy9kb3ducmV2LnhtbERPTYvCMBC9C/6HMIIX0dQeRKpRRNCV&#10;va2K6G1sxrbYTEqS1e7+enMQPD7e93zZmlo8yPnKsoLxKAFBnFtdcaHgeNgMpyB8QNZYWyYFf+Rh&#10;ueh25php++QfeuxDIWII+wwVlCE0mZQ+L8mgH9mGOHI36wyGCF0htcNnDDe1TJNkIg1WHBtKbGhd&#10;Un7f/xoF+Rcf/78vp3a9osOgOdvt1F1Tpfq9djUDEagNH/HbvdMK0rg+fok/QC5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lNuuzAAAAA2wAAAA8AAAAAAAAAAAAAAAAA&#10;oQIAAGRycy9kb3ducmV2LnhtbFBLBQYAAAAABAAEAPkAAACOAwAAAAA=&#10;" strokecolor="#ed7d31 [3205]" strokeweight="2.25pt">
                      <v:stroke joinstyle="miter"/>
                    </v:line>
                    <v:shape id="Gerade Verbindung mit Pfeil 21" o:spid="_x0000_s1076" type="#_x0000_t32" style="position:absolute;left:31561;top:8183;width:0;height:468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4tuTcIAAADbAAAADwAAAGRycy9kb3ducmV2LnhtbESPT4vCMBTE74LfITxhL6JpBUWqUXRh&#10;YQ968A94fTTPpti8lCat9dsbYWGPw8z8hllve1uJjhpfOlaQThMQxLnTJRcKrpefyRKED8gaK8ek&#10;4EUetpvhYI2Zdk8+UXcOhYgQ9hkqMCHUmZQ+N2TRT11NHL27ayyGKJtC6gafEW4rOUuShbRYclww&#10;WNO3ofxxbq2CcYrdcT9eFHQ7tO11XodlarRSX6N+twIRqA//4b/2r1YwS+HzJf4AuX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4tuTcIAAADbAAAADwAAAAAAAAAAAAAA&#10;AAChAgAAZHJzL2Rvd25yZXYueG1sUEsFBgAAAAAEAAQA+QAAAJADAAAAAA==&#10;" strokecolor="#ed7d31 [3205]" strokeweight="2.25pt">
                      <v:stroke startarrow="block" endarrow="block" joinstyle="miter"/>
                    </v:shape>
                    <v:line id="Gerader Verbinder 22" o:spid="_x0000_s1077" style="position:absolute;flip:x;visibility:visible;mso-wrap-style:square" from="16218,0" to="16220,27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Ca+38IAAADbAAAADwAAAGRycy9kb3ducmV2LnhtbESPzWsCMRTE7wX/h/CEXopm3YPo1igi&#10;VDy2ftwfm+cmdfOybNL9+O+bQsHjMDO/YTa7wdWiozZYzwoW8wwEcem15UrB9fIxW4EIEVlj7ZkU&#10;jBRgt528bLDQvucv6s6xEgnCoUAFJsamkDKUhhyGuW+Ik3f3rcOYZFtJ3WKf4K6WeZYtpUPLacFg&#10;QwdD5eP84xTg8qYX47dcfXqbre3bvju69V2p1+mwfwcRaYjP8H/7pBXkOfx9ST9Ab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Ca+38IAAADbAAAADwAAAAAAAAAAAAAA&#10;AAChAgAAZHJzL2Rvd25yZXYueG1sUEsFBgAAAAAEAAQA+QAAAJADAAAAAA==&#10;" strokecolor="#ed7d31 [3205]" strokeweight="2.25pt">
                      <v:stroke dashstyle="dash" joinstyle="miter"/>
                    </v:line>
                    <v:line id="Gerader Verbinder 23" o:spid="_x0000_s1078" style="position:absolute;visibility:visible;mso-wrap-style:square" from="18266,2732" to="18285,81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/zr8cAAAADbAAAADwAAAGRycy9kb3ducmV2LnhtbESPzYrCMBSF94LvEK7gTlMrDKUaixZk&#10;Zumo6PbSXNtic1ObVOvbTwYGZnk4Px9nnQ2mEU/qXG1ZwWIegSAurK65VHA+7WcJCOeRNTaWScGb&#10;HGSb8WiNqbYv/qbn0ZcijLBLUUHlfZtK6YqKDLq5bYmDd7OdQR9kV0rd4SuMm0bGUfQhDdYcCBW2&#10;lFdU3I+9CVyf405fTnl+cP2jv+ok+Tw7paaTYbsC4Wnw/+G/9pdWEC/h90v4AXLz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/86/HAAAAA2wAAAA8AAAAAAAAAAAAAAAAA&#10;oQIAAGRycy9kb3ducmV2LnhtbFBLBQYAAAAABAAEAPkAAACOAwAAAAA=&#10;" strokecolor="#ed7d31 [3205]" strokeweight="2.25pt">
                      <v:stroke joinstyle="miter"/>
                    </v:line>
                    <v:line id="Gerader Verbinder 24" o:spid="_x0000_s1079" style="position:absolute;visibility:visible;mso-wrap-style:square" from="21655,2732" to="21675,81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VzhcAAAADbAAAADwAAAGRycy9kb3ducmV2LnhtbESPzYrCMBSF94LvEK7gTlOLDKUaixZk&#10;Zumo6PbSXNtic1ObVOvbTwYGZnk4Px9nnQ2mEU/qXG1ZwWIegSAurK65VHA+7WcJCOeRNTaWScGb&#10;HGSb8WiNqbYv/qbn0ZcijLBLUUHlfZtK6YqKDLq5bYmDd7OdQR9kV0rd4SuMm0bGUfQhDdYcCBW2&#10;lFdU3I+9CVyf405fTnl+cP2jv+ok+Tw7paaTYbsC4Wnw/+G/9pdWEC/h90v4AXLz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AVc4XAAAAA2wAAAA8AAAAAAAAAAAAAAAAA&#10;oQIAAGRycy9kb3ducmV2LnhtbFBLBQYAAAAABAAEAPkAAACOAwAAAAA=&#10;" strokecolor="#ed7d31 [3205]" strokeweight="2.25pt">
                      <v:stroke joinstyle="miter"/>
                    </v:line>
                    <v:shape id="Gerade Verbindung mit Pfeil 25" o:spid="_x0000_s1080" type="#_x0000_t32" style="position:absolute;left:18182;top:3670;width:3594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shw8QAAADbAAAADwAAAGRycy9kb3ducmV2LnhtbESPQWvCQBSE70L/w/IK3nS3gkVSV9Gi&#10;WKo9JHrx9sg+k2j2bchuNf33XUHwOMzMN8x03tlaXKn1lWMNb0MFgjh3puJCw2G/HkxA+IBssHZM&#10;Gv7Iw3z20ptiYtyNU7pmoRARwj5BDWUITSKlz0uy6IeuIY7eybUWQ5RtIU2Ltwi3tRwp9S4tVhwX&#10;Smzos6T8kv1aDW5XrJbqHI5Z+vO9Xxw3arU1B637r93iA0SgLjzDj/aX0TAaw/1L/AFy9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GyHDxAAAANsAAAAPAAAAAAAAAAAA&#10;AAAAAKECAABkcnMvZG93bnJldi54bWxQSwUGAAAAAAQABAD5AAAAkgMAAAAA&#10;" strokecolor="#ed7d31 [3205]" strokeweight="2.25pt">
                      <v:stroke startarrow="block" endarrow="block" joinstyle="miter"/>
                    </v:shape>
                    <v:line id="Gerader Verbinder 26" o:spid="_x0000_s1081" style="position:absolute;flip:x y;visibility:visible;mso-wrap-style:square" from="18019,5415" to="39700,54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iHA8UAAADbAAAADwAAAGRycy9kb3ducmV2LnhtbESPQWvCQBSE7wX/w/KEXopumkOQ1FVE&#10;0EpvjSL29sy+JqHZt2F3TdL++m6h4HGYmW+Y5Xo0rejJ+caygud5AoK4tLrhSsHpuJstQPiArLG1&#10;TAq+ycN6NXlYYq7twO/UF6ESEcI+RwV1CF0upS9rMujntiOO3qd1BkOUrpLa4RDhppVpkmTSYMNx&#10;ocaOtjWVX8XNKChf+fTz9nEetxs6PnUXu1+4a6rU43TcvIAINIZ7+L990ArSDP6+xB8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eiHA8UAAADbAAAADwAAAAAAAAAA&#10;AAAAAAChAgAAZHJzL2Rvd25yZXYueG1sUEsFBgAAAAAEAAQA+QAAAJMDAAAAAA==&#10;" strokecolor="#ed7d31 [3205]" strokeweight="2.25pt">
                      <v:stroke joinstyle="miter"/>
                    </v:line>
                    <v:shape id="Gerade Verbindung mit Pfeil 27" o:spid="_x0000_s1082" type="#_x0000_t32" style="position:absolute;left:31561;top:5429;width:0;height:288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UaL8QAAADbAAAADwAAAGRycy9kb3ducmV2LnhtbESPQWvCQBSE70L/w/IK3nS3HqykrqJF&#10;sVR7SPTi7ZF9JtHs25Ddavrvu4LgcZiZb5jpvLO1uFLrK8ca3oYKBHHuTMWFhsN+PZiA8AHZYO2Y&#10;NPyRh/nspTfFxLgbp3TNQiEihH2CGsoQmkRKn5dk0Q9dQxy9k2sthijbQpoWbxFuazlSaiwtVhwX&#10;Smzos6T8kv1aDW5XrJbqHI5Z+vO9Xxw3arU1B637r93iA0SgLjzDj/aX0TB6h/uX+APk7B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hRovxAAAANsAAAAPAAAAAAAAAAAA&#10;AAAAAKECAABkcnMvZG93bnJldi54bWxQSwUGAAAAAAQABAD5AAAAkgMAAAAA&#10;" strokecolor="#ed7d31 [3205]" strokeweight="2.25pt">
                      <v:stroke startarrow="block" endarrow="block" joinstyle="miter"/>
                    </v:shape>
                    <v:line id="Gerader Verbinder 28" o:spid="_x0000_s1083" style="position:absolute;flip:x;visibility:visible;mso-wrap-style:square" from="19820,0" to="19821,81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6JNbsAAADbAAAADwAAAGRycy9kb3ducmV2LnhtbERPuwrCMBTdBf8hXMFFNNVBtBpFBMXR&#10;535prm20uSlNrPXvzSA4Hs57uW5tKRqqvXGsYDxKQBBnThvOFVwvu+EMhA/IGkvHpOBDHtarbmeJ&#10;qXZvPlFzDrmIIexTVFCEUKVS+qwgi37kKuLI3V1tMURY51LX+I7htpSTJJlKi4ZjQ4EVbQvKnueX&#10;VYDTmx5/HnJ2dCaZm8Gm2dv5Xal+r90sQARqw1/8cx+0gkkcG7/EHyBXXwA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CFzok1uwAAANsAAAAPAAAAAAAAAAAAAAAAAKECAABk&#10;cnMvZG93bnJldi54bWxQSwUGAAAAAAQABAD5AAAAiQMAAAAA&#10;" strokecolor="#ed7d31 [3205]" strokeweight="2.25pt">
                      <v:stroke dashstyle="dash" joinstyle="miter"/>
                    </v:line>
                    <v:shape id="Gerade Verbindung mit Pfeil 29" o:spid="_x0000_s1084" type="#_x0000_t32" style="position:absolute;left:16205;top:917;width:3594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YrxsQAAADbAAAADwAAAGRycy9kb3ducmV2LnhtbESPQWvCQBSE70L/w/IK3nS3HqSmrqJF&#10;sVR7SPTi7ZF9JtHs25Ddavrvu4LgcZiZb5jpvLO1uFLrK8ca3oYKBHHuTMWFhsN+PXgH4QOywdox&#10;afgjD/PZS2+KiXE3TumahUJECPsENZQhNImUPi/Joh+6hjh6J9daDFG2hTQt3iLc1nKk1FharDgu&#10;lNjQZ0n5Jfu1GtyuWC3VORyz9Od7vzhu1GprDlr3X7vFB4hAXXiGH+0vo2E0gfuX+APk7B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VivGxAAAANsAAAAPAAAAAAAAAAAA&#10;AAAAAKECAABkcnMvZG93bnJldi54bWxQSwUGAAAAAAQABAD5AAAAkgMAAAAA&#10;" strokecolor="#ed7d31 [3205]" strokeweight="2.25pt">
                      <v:stroke startarrow="block" endarrow="block" joinstyle="miter"/>
                    </v:shape>
                  </v:group>
                  <v:shape id="_x0000_s1085" type="#_x0000_t202" style="position:absolute;left:21709;top:3646;width:7966;height:26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HdLMIA&#10;AADcAAAADwAAAGRycy9kb3ducmV2LnhtbESPT2vCQBTE74V+h+UJvdVNhP4huorUFjz0Uk3vj+wz&#10;G8y+Ddmnid/eFQSPw8z8hlmsRt+qM/WxCWwgn2agiKtgG64NlPuf109QUZAttoHJwIUirJbPTwss&#10;bBj4j847qVWCcCzQgBPpCq1j5chjnIaOOHmH0HuUJPta2x6HBPetnmXZu/bYcFpw2NGXo+q4O3kD&#10;InadX8pvH7f/4+9mcFn1hqUxL5NxPQclNMojfG9vrYFZ/gG3M+kI6OU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wd0swgAAANwAAAAPAAAAAAAAAAAAAAAAAJgCAABkcnMvZG93&#10;bnJldi54bWxQSwUGAAAAAAQABAD1AAAAhwMAAAAA&#10;" filled="f" stroked="f">
                    <v:textbox style="mso-fit-shape-to-text:t">
                      <w:txbxContent>
                        <w:p w:rsidR="003050A4" w:rsidRPr="004D1E32" w:rsidRDefault="004D1E32" w:rsidP="004D1E32">
                          <w:pPr>
                            <w:spacing w:after="0" w:line="240" w:lineRule="auto"/>
                            <w:rPr>
                              <w:color w:val="ED7D31" w:themeColor="accent2"/>
                              <w14:textOutline w14:w="9525" w14:cap="rnd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proofErr w:type="spellStart"/>
                          <w:r w:rsidRPr="004D1E32">
                            <w:rPr>
                              <w:color w:val="ED7D31" w:themeColor="accent2"/>
                            </w:rPr>
                            <w:t>shaft_d</w:t>
                          </w:r>
                          <w:proofErr w:type="spellEnd"/>
                        </w:p>
                      </w:txbxContent>
                    </v:textbox>
                  </v:shape>
                  <v:shape id="_x0000_s1086" type="#_x0000_t202" style="position:absolute;left:14473;width:7966;height:26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AcksAA&#10;AADcAAAADwAAAGRycy9kb3ducmV2LnhtbERPS2vCQBC+F/wPyxR6qxuFFk1dRXyAh17UeB+y02xo&#10;djZkRxP/vSsUepuP7zmL1eAbdaMu1oENTMYZKOIy2JorA8V5/z4DFQXZYhOYDNwpwmo5ellgbkPP&#10;R7qdpFIphGOOBpxIm2sdS0ce4zi0xIn7CZ1HSbCrtO2wT+G+0dMs+9Qea04NDlvaOCp/T1dvQMSu&#10;J/di5+PhMnxve5eVH1gY8/Y6rL9ACQ3yL/5zH2yaP5/C85l0gV4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UAcksAAAADcAAAADwAAAAAAAAAAAAAAAACYAgAAZHJzL2Rvd25y&#10;ZXYueG1sUEsFBgAAAAAEAAQA9QAAAIUDAAAAAA==&#10;" filled="f" stroked="f">
                    <v:textbox style="mso-fit-shape-to-text:t">
                      <w:txbxContent>
                        <w:p w:rsidR="00411CC5" w:rsidRPr="004D1E32" w:rsidRDefault="00411CC5" w:rsidP="00411CC5">
                          <w:pPr>
                            <w:spacing w:after="0" w:line="240" w:lineRule="auto"/>
                            <w:rPr>
                              <w:color w:val="ED7D31" w:themeColor="accent2"/>
                              <w14:textOutline w14:w="9525" w14:cap="rnd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proofErr w:type="spellStart"/>
                          <w:r w:rsidRPr="004D1E32">
                            <w:rPr>
                              <w:color w:val="ED7D31" w:themeColor="accent2"/>
                            </w:rPr>
                            <w:t>shaft_d</w:t>
                          </w:r>
                          <w:r>
                            <w:rPr>
                              <w:color w:val="ED7D31" w:themeColor="accent2"/>
                            </w:rPr>
                            <w:t>ist</w:t>
                          </w:r>
                          <w:proofErr w:type="spellEnd"/>
                        </w:p>
                      </w:txbxContent>
                    </v:textbox>
                  </v:shape>
                  <v:shape id="_x0000_s1087" type="#_x0000_t202" style="position:absolute;left:31639;top:8134;width:7966;height:26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y5CcAA&#10;AADcAAAADwAAAGRycy9kb3ducmV2LnhtbERPTWvCQBC9F/wPywi91Y1Ki01dRdSCBy/VeB+y02xo&#10;djZkRxP/fbdQ8DaP9znL9eAbdaMu1oENTCcZKOIy2JorA8X582UBKgqyxSYwGbhThPVq9LTE3Iae&#10;v+h2kkqlEI45GnAiba51LB15jJPQEifuO3QeJcGu0rbDPoX7Rs+y7E17rDk1OGxp66j8OV29ARG7&#10;md6LvY+Hy3Dc9S4rX7Ew5nk8bD5ACQ3yEP+7DzbNf5/D3zPpAr3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gy5CcAAAADcAAAADwAAAAAAAAAAAAAAAACYAgAAZHJzL2Rvd25y&#10;ZXYueG1sUEsFBgAAAAAEAAQA9QAAAIUDAAAAAA==&#10;" filled="f" stroked="f">
                    <v:textbox style="mso-fit-shape-to-text:t">
                      <w:txbxContent>
                        <w:p w:rsidR="00411CC5" w:rsidRPr="004D1E32" w:rsidRDefault="00411CC5" w:rsidP="00411CC5">
                          <w:pPr>
                            <w:spacing w:after="0" w:line="240" w:lineRule="auto"/>
                            <w:rPr>
                              <w:color w:val="ED7D31" w:themeColor="accent2"/>
                              <w14:textOutline w14:w="9525" w14:cap="rnd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proofErr w:type="spellStart"/>
                          <w:r w:rsidRPr="004D1E32">
                            <w:rPr>
                              <w:color w:val="ED7D31" w:themeColor="accent2"/>
                            </w:rPr>
                            <w:t>shaft_</w:t>
                          </w:r>
                          <w:r>
                            <w:rPr>
                              <w:color w:val="ED7D31" w:themeColor="accent2"/>
                            </w:rPr>
                            <w:t>h</w:t>
                          </w:r>
                          <w:proofErr w:type="spellEnd"/>
                        </w:p>
                      </w:txbxContent>
                    </v:textbox>
                  </v:shape>
                  <v:shape id="_x0000_s1088" type="#_x0000_t202" style="position:absolute;left:31639;top:11724;width:9032;height:26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UhfcAA&#10;AADcAAAADwAAAGRycy9kb3ducmV2LnhtbERPTWvCQBC9F/wPywi91Y1ii01dRdSCBy/VeB+y02xo&#10;djZkRxP/fbdQ8DaP9znL9eAbdaMu1oENTCcZKOIy2JorA8X582UBKgqyxSYwGbhThPVq9LTE3Iae&#10;v+h2kkqlEI45GnAiba51LB15jJPQEifuO3QeJcGu0rbDPoX7Rs+y7E17rDk1OGxp66j8OV29ARG7&#10;md6LvY+Hy3Dc9S4rX7Ew5nk8bD5ACQ3yEP+7DzbNf5/D3zPpAr3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eUhfcAAAADcAAAADwAAAAAAAAAAAAAAAACYAgAAZHJzL2Rvd25y&#10;ZXYueG1sUEsFBgAAAAAEAAQA9QAAAIUDAAAAAA==&#10;" filled="f" stroked="f">
                    <v:textbox style="mso-fit-shape-to-text:t">
                      <w:txbxContent>
                        <w:p w:rsidR="00411CC5" w:rsidRPr="004D1E32" w:rsidRDefault="00411CC5" w:rsidP="00411CC5">
                          <w:pPr>
                            <w:spacing w:after="0" w:line="240" w:lineRule="auto"/>
                            <w:rPr>
                              <w:color w:val="ED7D31" w:themeColor="accent2"/>
                              <w14:textOutline w14:w="9525" w14:cap="rnd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proofErr w:type="spellStart"/>
                          <w:r>
                            <w:rPr>
                              <w:color w:val="ED7D31" w:themeColor="accent2"/>
                            </w:rPr>
                            <w:t>mount</w:t>
                          </w:r>
                          <w:r w:rsidRPr="004D1E32">
                            <w:rPr>
                              <w:color w:val="ED7D31" w:themeColor="accent2"/>
                            </w:rPr>
                            <w:t>_d</w:t>
                          </w:r>
                          <w:r>
                            <w:rPr>
                              <w:color w:val="ED7D31" w:themeColor="accent2"/>
                            </w:rPr>
                            <w:t>ist</w:t>
                          </w:r>
                          <w:proofErr w:type="spellEnd"/>
                        </w:p>
                      </w:txbxContent>
                    </v:textbox>
                  </v:shape>
                  <v:shape id="_x0000_s1089" type="#_x0000_t202" style="position:absolute;left:12678;top:36071;width:9031;height:26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mE5sAA&#10;AADcAAAADwAAAGRycy9kb3ducmV2LnhtbERPTWvCQBC9F/wPyxS81Y2CRVNXEa3goRc13ofsNBua&#10;nQ3ZqYn/vlsQvM3jfc5qM/hG3aiLdWAD00kGirgMtubKQHE5vC1ARUG22AQmA3eKsFmPXlaY29Dz&#10;iW5nqVQK4ZijASfS5lrH0pHHOAktceK+Q+dREuwqbTvsU7hv9CzL3rXHmlODw5Z2jsqf8683IGK3&#10;03vx6ePxOnzte5eVcyyMGb8O2w9QQoM8xQ/30ab5yzn8P5Mu0O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qmE5sAAAADcAAAADwAAAAAAAAAAAAAAAACYAgAAZHJzL2Rvd25y&#10;ZXYueG1sUEsFBgAAAAAEAAQA9QAAAIUDAAAAAA==&#10;" filled="f" stroked="f">
                    <v:textbox style="mso-fit-shape-to-text:t">
                      <w:txbxContent>
                        <w:p w:rsidR="00411CC5" w:rsidRPr="004D1E32" w:rsidRDefault="00411CC5" w:rsidP="00411CC5">
                          <w:pPr>
                            <w:spacing w:after="0" w:line="240" w:lineRule="auto"/>
                            <w:rPr>
                              <w:color w:val="ED7D31" w:themeColor="accent2"/>
                              <w14:textOutline w14:w="9525" w14:cap="rnd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proofErr w:type="spellStart"/>
                          <w:r>
                            <w:rPr>
                              <w:color w:val="ED7D31" w:themeColor="accent2"/>
                            </w:rPr>
                            <w:t>mount</w:t>
                          </w:r>
                          <w:r w:rsidRPr="004D1E32">
                            <w:rPr>
                              <w:color w:val="ED7D31" w:themeColor="accent2"/>
                            </w:rPr>
                            <w:t>_</w:t>
                          </w:r>
                          <w:r>
                            <w:rPr>
                              <w:color w:val="ED7D31" w:themeColor="accent2"/>
                            </w:rPr>
                            <w:t>l</w:t>
                          </w:r>
                          <w:proofErr w:type="spellEnd"/>
                        </w:p>
                      </w:txbxContent>
                    </v:textbox>
                  </v:shape>
                  <v:shape id="_x0000_s1090" type="#_x0000_t202" style="position:absolute;left:11892;top:32929;width:9032;height:26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sakcAA&#10;AADcAAAADwAAAGRycy9kb3ducmV2LnhtbERPTWvCQBC9F/wPyxR6qxsFRVNXEa3gwYsa70N2mg3N&#10;zobs1MR/3xUKvc3jfc5qM/hG3amLdWADk3EGirgMtubKQHE9vC9ARUG22AQmAw+KsFmPXlaY29Dz&#10;me4XqVQK4ZijASfS5lrH0pHHOA4tceK+QudREuwqbTvsU7hv9DTL5tpjzanBYUs7R+X35ccbELHb&#10;yaP49PF4G0773mXlDAtj3l6H7QcooUH+xX/uo03zl3N4PpMu0O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nsakcAAAADcAAAADwAAAAAAAAAAAAAAAACYAgAAZHJzL2Rvd25y&#10;ZXYueG1sUEsFBgAAAAAEAAQA9QAAAIUDAAAAAA==&#10;" filled="f" stroked="f">
                    <v:textbox style="mso-fit-shape-to-text:t">
                      <w:txbxContent>
                        <w:p w:rsidR="00411CC5" w:rsidRPr="004D1E32" w:rsidRDefault="00411CC5" w:rsidP="00411CC5">
                          <w:pPr>
                            <w:spacing w:after="0" w:line="240" w:lineRule="auto"/>
                            <w:jc w:val="center"/>
                            <w:rPr>
                              <w:color w:val="ED7D31" w:themeColor="accent2"/>
                              <w14:textOutline w14:w="9525" w14:cap="rnd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proofErr w:type="spellStart"/>
                          <w:r>
                            <w:rPr>
                              <w:color w:val="ED7D31" w:themeColor="accent2"/>
                            </w:rPr>
                            <w:t>servo_l</w:t>
                          </w:r>
                          <w:proofErr w:type="spellEnd"/>
                        </w:p>
                      </w:txbxContent>
                    </v:textbox>
                  </v:shape>
                  <v:shape id="_x0000_s1091" type="#_x0000_t202" style="position:absolute;left:37922;top:18063;width:9032;height:26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greMMA&#10;AADcAAAADwAAAGRycy9kb3ducmV2LnhtbESPQU/DMAyF70j7D5EncWPpkECsLJumAdIOXNi6u9WY&#10;plrjVI1Zu3+PD0jcbL3n9z6vt1PszJWG3CZ2sFwUYIjr5FtuHFSnj4cXMFmQPXaJycGNMmw3s7s1&#10;lj6N/EXXozRGQziX6CCI9KW1uQ4UMS9ST6zadxoiiq5DY/2Ao4bHzj4WxbON2LI2BOxpH6i+HH+i&#10;AxG/W96q95gP5+nzbQxF/YSVc/fzafcKRmiSf/Pf9cEr/kpp9RmdwG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KgreMMAAADcAAAADwAAAAAAAAAAAAAAAACYAgAAZHJzL2Rv&#10;d25yZXYueG1sUEsFBgAAAAAEAAQA9QAAAIgDAAAAAA==&#10;" filled="f" stroked="f">
                    <v:textbox style="mso-fit-shape-to-text:t">
                      <w:txbxContent>
                        <w:p w:rsidR="00411CC5" w:rsidRPr="004D1E32" w:rsidRDefault="00411CC5" w:rsidP="00411CC5">
                          <w:pPr>
                            <w:spacing w:after="0" w:line="240" w:lineRule="auto"/>
                            <w:jc w:val="center"/>
                            <w:rPr>
                              <w:color w:val="ED7D31" w:themeColor="accent2"/>
                              <w14:textOutline w14:w="9525" w14:cap="rnd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proofErr w:type="spellStart"/>
                          <w:r>
                            <w:rPr>
                              <w:color w:val="ED7D31" w:themeColor="accent2"/>
                            </w:rPr>
                            <w:t>servo_h</w:t>
                          </w:r>
                          <w:proofErr w:type="spellEnd"/>
                        </w:p>
                      </w:txbxContent>
                    </v:textbox>
                  </v:shape>
                </v:group>
                <v:line id="Gerader Verbinder 199" o:spid="_x0000_s1092" style="position:absolute;flip:x y;visibility:visible;mso-wrap-style:square" from="24403,30519" to="39709,305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6K68QAAADcAAAADwAAAGRycy9kb3ducmV2LnhtbERPTWvCQBC9C/6HZYRepG7qQTR1E0Ro&#10;K96aSGlv0+w0Cc3Oht2tRn+9WxC8zeN9zjofTCeO5HxrWcHTLAFBXFndcq3gUL48LkH4gKyxs0wK&#10;zuQhz8ajNabanvidjkWoRQxhn6KCJoQ+ldJXDRn0M9sTR+7HOoMhQldL7fAUw00n50mykAZbjg0N&#10;9rRtqPot/oyC6o0Pl/3Xx7DdUDntP+3r0n3PlXqYDJtnEIGGcBff3Dsd569W8P9MvEBm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zorrxAAAANwAAAAPAAAAAAAAAAAA&#10;AAAAAKECAABkcnMvZG93bnJldi54bWxQSwUGAAAAAAQABAD5AAAAkgMAAAAA&#10;" strokecolor="#ed7d31 [3205]" strokeweight="2.25pt">
                  <v:stroke joinstyle="miter"/>
                </v:line>
                <v:shape id="Gerade Verbindung mit Pfeil 200" o:spid="_x0000_s1093" type="#_x0000_t32" style="position:absolute;left:39722;top:8134;width:0;height:2254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aF1cMAAADcAAAADwAAAGRycy9kb3ducmV2LnhtbESPT4vCMBTE78J+h/AW9iKadkEp1Sju&#10;guBBD/4Br4/m2RSbl9KktfvtN4LgcZiZ3zDL9WBr0VPrK8cK0mkCgrhwuuJSweW8nWQgfEDWWDsm&#10;BX/kYb36GC0x1+7BR+pPoRQRwj5HBSaEJpfSF4Ys+qlriKN3c63FEGVbSt3iI8JtLb+TZC4tVhwX&#10;DDb0a6i4nzqrYJxif/gZz0u67rvuMmtClhqt1NfnsFmACDSEd/jV3mkFkQjPM/EIyN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HmhdXDAAAA3AAAAA8AAAAAAAAAAAAA&#10;AAAAoQIAAGRycy9kb3ducmV2LnhtbFBLBQYAAAAABAAEAPkAAACRAwAAAAA=&#10;" strokecolor="#ed7d31 [3205]" strokeweight="2.25pt">
                  <v:stroke startarrow="block" endarrow="block" joinstyle="miter"/>
                </v:shape>
              </v:group>
            </w:pict>
          </mc:Fallback>
        </mc:AlternateContent>
      </w:r>
    </w:p>
    <w:sectPr w:rsidR="005F49B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/>
  <w:defaultTabStop w:val="708"/>
  <w:hyphenationZone w:val="425"/>
  <w:drawingGridHorizontalSpacing w:val="142"/>
  <w:drawingGridVerticalSpacing w:val="14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1F2E"/>
    <w:rsid w:val="00065B3C"/>
    <w:rsid w:val="00113F57"/>
    <w:rsid w:val="00215801"/>
    <w:rsid w:val="003050A4"/>
    <w:rsid w:val="003138C8"/>
    <w:rsid w:val="00411CC5"/>
    <w:rsid w:val="004D1E32"/>
    <w:rsid w:val="004D7AFC"/>
    <w:rsid w:val="005F49B7"/>
    <w:rsid w:val="007F5F15"/>
    <w:rsid w:val="00812D5F"/>
    <w:rsid w:val="00834222"/>
    <w:rsid w:val="008C0F19"/>
    <w:rsid w:val="009217FA"/>
    <w:rsid w:val="0094601B"/>
    <w:rsid w:val="00971F2E"/>
    <w:rsid w:val="00AB0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411CC5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12D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12D5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411CC5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12D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12D5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676EE488.dotm</Template>
  <TotalTime>0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SITA Messtechnik GmbH</Company>
  <LinksUpToDate>false</LinksUpToDate>
  <CharactersWithSpaces>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Seb</dc:creator>
  <cp:lastModifiedBy>Sebastian Gottschall</cp:lastModifiedBy>
  <cp:revision>13</cp:revision>
  <cp:lastPrinted>2019-06-13T11:42:00Z</cp:lastPrinted>
  <dcterms:created xsi:type="dcterms:W3CDTF">2019-06-12T20:05:00Z</dcterms:created>
  <dcterms:modified xsi:type="dcterms:W3CDTF">2019-06-13T11:42:00Z</dcterms:modified>
</cp:coreProperties>
</file>